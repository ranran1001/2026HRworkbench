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tabs>
          <w:tab w:val="left" w:pos="408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eastAsia" w:ascii="微软雅黑" w:hAnsi="微软雅黑" w:eastAsia="微软雅黑" w:cs="微软雅黑"/>
          <w:b/>
          <w:color w:val="FF0000"/>
          <w:spacing w:val="12"/>
          <w:sz w:val="52"/>
          <w:szCs w:val="52"/>
          <w:lang w:eastAsia="zh-CN"/>
        </w:rPr>
      </w:pPr>
      <w:bookmarkStart w:id="0" w:name="_GoBack"/>
      <w:r>
        <w:rPr>
          <w:rFonts w:hint="eastAsia" w:ascii="微软雅黑" w:hAnsi="微软雅黑" w:eastAsia="微软雅黑" w:cs="微软雅黑"/>
          <w:b/>
          <w:color w:val="FF0000"/>
          <w:sz w:val="52"/>
          <w:szCs w:val="52"/>
        </w:rPr>
        <w:t>培训签到表</w:t>
      </w:r>
      <w:r>
        <w:rPr>
          <w:rFonts w:hint="eastAsia" w:ascii="微软雅黑" w:hAnsi="微软雅黑" w:eastAsia="微软雅黑" w:cs="微软雅黑"/>
          <w:b/>
          <w:color w:val="FF0000"/>
          <w:sz w:val="52"/>
          <w:szCs w:val="52"/>
          <w:lang w:eastAsia="zh-CN"/>
        </w:rPr>
        <w:t xml:space="preserve"> </w:t>
      </w:r>
    </w:p>
    <w:bookmarkEnd w:id="0"/>
    <w:tbl>
      <w:tblPr>
        <w:tblStyle w:val="5"/>
        <w:tblW w:w="0" w:type="auto"/>
        <w:tblInd w:w="-132" w:type="dxa"/>
        <w:tblBorders>
          <w:top w:val="double" w:color="366091" w:sz="4" w:space="0"/>
          <w:left w:val="double" w:color="366091" w:sz="4" w:space="0"/>
          <w:bottom w:val="double" w:color="366091" w:sz="4" w:space="0"/>
          <w:right w:val="double" w:color="366091" w:sz="4" w:space="0"/>
          <w:insideH w:val="single" w:color="366091" w:sz="4" w:space="0"/>
          <w:insideV w:val="single" w:color="36609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0"/>
        <w:gridCol w:w="4200"/>
        <w:gridCol w:w="3960"/>
      </w:tblGrid>
      <w:tr>
        <w:tblPrEx>
          <w:tblBorders>
            <w:top w:val="double" w:color="366091" w:sz="4" w:space="0"/>
            <w:left w:val="double" w:color="366091" w:sz="4" w:space="0"/>
            <w:bottom w:val="double" w:color="366091" w:sz="4" w:space="0"/>
            <w:right w:val="double" w:color="366091" w:sz="4" w:space="0"/>
            <w:insideH w:val="single" w:color="366091" w:sz="4" w:space="0"/>
            <w:insideV w:val="single" w:color="36609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11160" w:type="dxa"/>
            <w:gridSpan w:val="3"/>
            <w:tcBorders>
              <w:top w:val="single" w:color="4583DD" w:sz="8" w:space="0"/>
              <w:left w:val="single" w:color="4583DD" w:sz="8" w:space="0"/>
              <w:bottom w:val="single" w:color="4583DD" w:sz="8" w:space="0"/>
              <w:right w:val="single" w:color="4583DD" w:sz="8" w:space="0"/>
              <w:tl2br w:val="nil"/>
              <w:tr2bl w:val="nil"/>
            </w:tcBorders>
            <w:shd w:val="clear" w:color="auto" w:fill="C1D6F4"/>
            <w:noWrap w:val="0"/>
            <w:vAlign w:val="center"/>
          </w:tcPr>
          <w:p>
            <w:pPr>
              <w:tabs>
                <w:tab w:val="left" w:pos="3990"/>
              </w:tabs>
              <w:spacing w:line="320" w:lineRule="exact"/>
              <w:jc w:val="both"/>
              <w:rPr>
                <w:rFonts w:hint="eastAsia" w:ascii="微软雅黑" w:hAnsi="微软雅黑" w:eastAsia="微软雅黑" w:cs="微软雅黑"/>
                <w:color w:val="000000"/>
                <w:szCs w:val="22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  <w:spacing w:val="8"/>
                <w:sz w:val="22"/>
                <w:szCs w:val="22"/>
                <w:lang w:eastAsia="zh-CN"/>
              </w:rPr>
              <w:t>主题:</w:t>
            </w:r>
          </w:p>
        </w:tc>
      </w:tr>
      <w:tr>
        <w:tblPrEx>
          <w:tblBorders>
            <w:top w:val="double" w:color="366091" w:sz="4" w:space="0"/>
            <w:left w:val="double" w:color="366091" w:sz="4" w:space="0"/>
            <w:bottom w:val="double" w:color="366091" w:sz="4" w:space="0"/>
            <w:right w:val="double" w:color="366091" w:sz="4" w:space="0"/>
            <w:insideH w:val="single" w:color="366091" w:sz="4" w:space="0"/>
            <w:insideV w:val="single" w:color="36609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3000" w:type="dxa"/>
            <w:tcBorders>
              <w:top w:val="single" w:color="4583DD" w:sz="8" w:space="0"/>
              <w:left w:val="single" w:color="4583DD" w:sz="8" w:space="0"/>
              <w:bottom w:val="single" w:color="4583DD" w:sz="8" w:space="0"/>
              <w:right w:val="single" w:color="4583DD" w:sz="8" w:space="0"/>
              <w:tl2br w:val="nil"/>
              <w:tr2bl w:val="nil"/>
            </w:tcBorders>
            <w:shd w:val="clear" w:color="auto" w:fill="FEFEFE"/>
            <w:noWrap w:val="0"/>
            <w:vAlign w:val="center"/>
          </w:tcPr>
          <w:p>
            <w:pPr>
              <w:tabs>
                <w:tab w:val="left" w:pos="3990"/>
              </w:tabs>
              <w:spacing w:line="320" w:lineRule="exact"/>
              <w:jc w:val="both"/>
              <w:rPr>
                <w:rFonts w:hint="eastAsia" w:ascii="微软雅黑" w:hAnsi="微软雅黑" w:eastAsia="微软雅黑" w:cs="微软雅黑"/>
                <w:b/>
                <w:color w:val="000000"/>
                <w:spacing w:val="8"/>
                <w:sz w:val="22"/>
                <w:szCs w:val="22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  <w:spacing w:val="8"/>
                <w:sz w:val="22"/>
                <w:szCs w:val="22"/>
                <w:lang w:eastAsia="zh-CN"/>
              </w:rPr>
              <w:t>主讲：</w:t>
            </w:r>
          </w:p>
        </w:tc>
        <w:tc>
          <w:tcPr>
            <w:tcW w:w="4200" w:type="dxa"/>
            <w:tcBorders>
              <w:top w:val="single" w:color="4583DD" w:sz="8" w:space="0"/>
              <w:left w:val="single" w:color="4583DD" w:sz="8" w:space="0"/>
              <w:bottom w:val="single" w:color="4583DD" w:sz="8" w:space="0"/>
              <w:right w:val="single" w:color="4583DD" w:sz="8" w:space="0"/>
              <w:tl2br w:val="nil"/>
              <w:tr2bl w:val="nil"/>
            </w:tcBorders>
            <w:shd w:val="clear" w:color="auto" w:fill="FEFEFE"/>
            <w:noWrap w:val="0"/>
            <w:vAlign w:val="center"/>
          </w:tcPr>
          <w:p>
            <w:pPr>
              <w:tabs>
                <w:tab w:val="left" w:pos="3990"/>
              </w:tabs>
              <w:spacing w:line="320" w:lineRule="exact"/>
              <w:rPr>
                <w:rFonts w:hint="eastAsia" w:ascii="微软雅黑" w:hAnsi="微软雅黑" w:eastAsia="微软雅黑" w:cs="微软雅黑"/>
                <w:b/>
                <w:bCs w:val="0"/>
                <w:color w:val="000000"/>
                <w:spacing w:val="8"/>
                <w:sz w:val="22"/>
                <w:szCs w:val="22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 w:val="0"/>
                <w:color w:val="000000"/>
                <w:spacing w:val="8"/>
                <w:sz w:val="22"/>
                <w:szCs w:val="22"/>
              </w:rPr>
              <w:t>时间</w:t>
            </w:r>
            <w:r>
              <w:rPr>
                <w:rFonts w:hint="eastAsia" w:ascii="微软雅黑" w:hAnsi="微软雅黑" w:eastAsia="微软雅黑" w:cs="微软雅黑"/>
                <w:b/>
                <w:bCs w:val="0"/>
                <w:color w:val="000000"/>
                <w:spacing w:val="8"/>
                <w:sz w:val="22"/>
                <w:szCs w:val="22"/>
                <w:lang w:eastAsia="zh-CN"/>
              </w:rPr>
              <w:t>：</w:t>
            </w:r>
          </w:p>
        </w:tc>
        <w:tc>
          <w:tcPr>
            <w:tcW w:w="3960" w:type="dxa"/>
            <w:tcBorders>
              <w:top w:val="single" w:color="4583DD" w:sz="8" w:space="0"/>
              <w:left w:val="single" w:color="4583DD" w:sz="8" w:space="0"/>
              <w:bottom w:val="single" w:color="4583DD" w:sz="8" w:space="0"/>
              <w:right w:val="single" w:color="4583DD" w:sz="8" w:space="0"/>
              <w:tl2br w:val="nil"/>
              <w:tr2bl w:val="nil"/>
            </w:tcBorders>
            <w:shd w:val="clear" w:color="auto" w:fill="FEFEFE"/>
            <w:noWrap w:val="0"/>
            <w:vAlign w:val="center"/>
          </w:tcPr>
          <w:p>
            <w:pPr>
              <w:tabs>
                <w:tab w:val="left" w:pos="3990"/>
              </w:tabs>
              <w:spacing w:line="320" w:lineRule="exact"/>
              <w:rPr>
                <w:rFonts w:hint="eastAsia" w:ascii="微软雅黑" w:hAnsi="微软雅黑" w:eastAsia="微软雅黑" w:cs="微软雅黑"/>
                <w:b/>
                <w:bCs w:val="0"/>
                <w:color w:val="000000"/>
                <w:spacing w:val="8"/>
                <w:sz w:val="22"/>
                <w:szCs w:val="22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 w:val="0"/>
                <w:color w:val="000000"/>
                <w:spacing w:val="8"/>
                <w:sz w:val="22"/>
                <w:szCs w:val="22"/>
              </w:rPr>
              <w:t>地点：</w:t>
            </w:r>
          </w:p>
        </w:tc>
      </w:tr>
      <w:tr>
        <w:tblPrEx>
          <w:tblBorders>
            <w:top w:val="double" w:color="366091" w:sz="4" w:space="0"/>
            <w:left w:val="double" w:color="366091" w:sz="4" w:space="0"/>
            <w:bottom w:val="double" w:color="366091" w:sz="4" w:space="0"/>
            <w:right w:val="double" w:color="366091" w:sz="4" w:space="0"/>
            <w:insideH w:val="single" w:color="366091" w:sz="4" w:space="0"/>
            <w:insideV w:val="single" w:color="36609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01" w:hRule="atLeast"/>
        </w:trPr>
        <w:tc>
          <w:tcPr>
            <w:tcW w:w="11160" w:type="dxa"/>
            <w:gridSpan w:val="3"/>
            <w:tcBorders>
              <w:top w:val="single" w:color="4583DD" w:sz="8" w:space="0"/>
              <w:left w:val="single" w:color="4583DD" w:sz="8" w:space="0"/>
              <w:bottom w:val="single" w:color="4583DD" w:sz="8" w:space="0"/>
              <w:right w:val="single" w:color="4583DD" w:sz="8" w:space="0"/>
              <w:tl2br w:val="nil"/>
              <w:tr2bl w:val="nil"/>
            </w:tcBorders>
            <w:shd w:val="clear" w:color="auto" w:fill="FEFEFE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微软雅黑" w:hAnsi="微软雅黑" w:eastAsia="微软雅黑" w:cs="微软雅黑"/>
                <w:color w:val="000000"/>
                <w:szCs w:val="22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  <w:spacing w:val="8"/>
                <w:sz w:val="22"/>
                <w:lang w:val="en-US" w:eastAsia="zh-CN"/>
              </w:rPr>
              <w:t>培训</w:t>
            </w:r>
            <w:r>
              <w:rPr>
                <w:rFonts w:hint="eastAsia" w:ascii="微软雅黑" w:hAnsi="微软雅黑" w:eastAsia="微软雅黑" w:cs="微软雅黑"/>
                <w:b/>
                <w:color w:val="000000"/>
                <w:spacing w:val="8"/>
                <w:sz w:val="22"/>
              </w:rPr>
              <w:t>内容</w:t>
            </w:r>
            <w:r>
              <w:rPr>
                <w:rFonts w:hint="eastAsia" w:ascii="微软雅黑" w:hAnsi="微软雅黑" w:eastAsia="微软雅黑" w:cs="微软雅黑"/>
                <w:b/>
                <w:color w:val="000000"/>
                <w:spacing w:val="8"/>
                <w:sz w:val="22"/>
                <w:lang w:eastAsia="zh-CN"/>
              </w:rPr>
              <w:t>:</w:t>
            </w:r>
            <w:r>
              <w:rPr>
                <w:rFonts w:hint="eastAsia" w:ascii="微软雅黑" w:hAnsi="微软雅黑" w:eastAsia="微软雅黑" w:cs="微软雅黑"/>
                <w:color w:val="000000"/>
                <w:lang w:eastAsia="zh-CN"/>
              </w:rPr>
              <w:t xml:space="preserve"> 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 w:ascii="微软雅黑" w:hAnsi="微软雅黑" w:eastAsia="微软雅黑" w:cs="微软雅黑"/>
                <w:color w:val="000000"/>
                <w:lang w:val="en-US" w:eastAsia="zh-CN"/>
              </w:rPr>
            </w:pPr>
          </w:p>
        </w:tc>
      </w:tr>
    </w:tbl>
    <w:p>
      <w:pPr>
        <w:spacing w:line="60" w:lineRule="exact"/>
        <w:jc w:val="center"/>
        <w:rPr>
          <w:rFonts w:hint="eastAsia" w:ascii="微软雅黑" w:hAnsi="微软雅黑" w:eastAsia="微软雅黑" w:cs="微软雅黑"/>
          <w:sz w:val="22"/>
          <w:szCs w:val="22"/>
          <w:lang w:eastAsia="zh-CN"/>
        </w:rPr>
      </w:pPr>
    </w:p>
    <w:tbl>
      <w:tblPr>
        <w:tblStyle w:val="5"/>
        <w:tblW w:w="19080" w:type="dxa"/>
        <w:tblInd w:w="-132" w:type="dxa"/>
        <w:tblBorders>
          <w:top w:val="double" w:color="366091" w:sz="4" w:space="0"/>
          <w:left w:val="double" w:color="366091" w:sz="4" w:space="0"/>
          <w:bottom w:val="double" w:color="366091" w:sz="4" w:space="0"/>
          <w:right w:val="double" w:color="366091" w:sz="4" w:space="0"/>
          <w:insideH w:val="single" w:color="366091" w:sz="4" w:space="0"/>
          <w:insideV w:val="single" w:color="36609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936"/>
        <w:gridCol w:w="1234"/>
        <w:gridCol w:w="782"/>
        <w:gridCol w:w="720"/>
        <w:gridCol w:w="720"/>
        <w:gridCol w:w="720"/>
        <w:gridCol w:w="480"/>
        <w:gridCol w:w="888"/>
        <w:gridCol w:w="840"/>
        <w:gridCol w:w="1080"/>
        <w:gridCol w:w="720"/>
        <w:gridCol w:w="84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blPrEx>
          <w:tblBorders>
            <w:top w:val="double" w:color="366091" w:sz="4" w:space="0"/>
            <w:left w:val="double" w:color="366091" w:sz="4" w:space="0"/>
            <w:bottom w:val="double" w:color="366091" w:sz="4" w:space="0"/>
            <w:right w:val="double" w:color="366091" w:sz="4" w:space="0"/>
            <w:insideH w:val="single" w:color="366091" w:sz="4" w:space="0"/>
            <w:insideV w:val="single" w:color="36609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1"/>
          <w:wAfter w:w="7920" w:type="dxa"/>
          <w:trHeight w:val="1130" w:hRule="atLeast"/>
        </w:trPr>
        <w:tc>
          <w:tcPr>
            <w:tcW w:w="480" w:type="dxa"/>
            <w:tcBorders>
              <w:top w:val="single" w:color="4583DD" w:sz="8" w:space="0"/>
              <w:left w:val="single" w:color="4583DD" w:sz="8" w:space="0"/>
              <w:bottom w:val="single" w:color="4583DD" w:sz="8" w:space="0"/>
              <w:right w:val="single" w:color="4583DD" w:sz="8" w:space="0"/>
              <w:tl2br w:val="nil"/>
              <w:tr2bl w:val="nil"/>
            </w:tcBorders>
            <w:shd w:val="clear" w:color="auto" w:fill="C1D6F4"/>
            <w:noWrap w:val="0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lang w:eastAsia="zh-CN"/>
              </w:rPr>
              <w:t>序号</w:t>
            </w:r>
          </w:p>
        </w:tc>
        <w:tc>
          <w:tcPr>
            <w:tcW w:w="936" w:type="dxa"/>
            <w:tcBorders>
              <w:top w:val="single" w:color="4583DD" w:sz="8" w:space="0"/>
              <w:left w:val="single" w:color="4583DD" w:sz="8" w:space="0"/>
              <w:bottom w:val="single" w:color="4583DD" w:sz="8" w:space="0"/>
              <w:right w:val="single" w:color="4583DD" w:sz="8" w:space="0"/>
              <w:tl2br w:val="nil"/>
              <w:tr2bl w:val="nil"/>
            </w:tcBorders>
            <w:shd w:val="clear" w:color="auto" w:fill="C1D6F4"/>
            <w:noWrap w:val="0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lang w:eastAsia="zh-CN"/>
              </w:rPr>
              <w:t>姓名</w:t>
            </w:r>
          </w:p>
        </w:tc>
        <w:tc>
          <w:tcPr>
            <w:tcW w:w="1234" w:type="dxa"/>
            <w:tcBorders>
              <w:top w:val="single" w:color="4583DD" w:sz="8" w:space="0"/>
              <w:left w:val="single" w:color="4583DD" w:sz="8" w:space="0"/>
              <w:bottom w:val="single" w:color="4583DD" w:sz="8" w:space="0"/>
              <w:right w:val="single" w:color="4583DD" w:sz="8" w:space="0"/>
              <w:tl2br w:val="nil"/>
              <w:tr2bl w:val="nil"/>
            </w:tcBorders>
            <w:shd w:val="clear" w:color="auto" w:fill="C1D6F4"/>
            <w:noWrap w:val="0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lang w:eastAsia="zh-CN"/>
              </w:rPr>
              <w:t>职位</w:t>
            </w:r>
          </w:p>
        </w:tc>
        <w:tc>
          <w:tcPr>
            <w:tcW w:w="782" w:type="dxa"/>
            <w:tcBorders>
              <w:top w:val="single" w:color="4583DD" w:sz="8" w:space="0"/>
              <w:left w:val="single" w:color="4583DD" w:sz="8" w:space="0"/>
              <w:bottom w:val="single" w:color="4583DD" w:sz="8" w:space="0"/>
              <w:right w:val="single" w:color="4583DD" w:sz="8" w:space="0"/>
              <w:tl2br w:val="nil"/>
              <w:tr2bl w:val="nil"/>
            </w:tcBorders>
            <w:shd w:val="clear" w:color="auto" w:fill="C1D6F4"/>
            <w:noWrap w:val="0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lang w:eastAsia="zh-CN"/>
              </w:rPr>
              <w:t>签到</w:t>
            </w:r>
          </w:p>
        </w:tc>
        <w:tc>
          <w:tcPr>
            <w:tcW w:w="720" w:type="dxa"/>
            <w:tcBorders>
              <w:top w:val="single" w:color="4583DD" w:sz="8" w:space="0"/>
              <w:left w:val="single" w:color="4583DD" w:sz="8" w:space="0"/>
              <w:bottom w:val="single" w:color="4583DD" w:sz="8" w:space="0"/>
              <w:right w:val="single" w:color="4583DD" w:sz="8" w:space="0"/>
              <w:tl2br w:val="nil"/>
              <w:tr2bl w:val="nil"/>
            </w:tcBorders>
            <w:shd w:val="clear" w:color="auto" w:fill="C1D6F4"/>
            <w:noWrap w:val="0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lang w:eastAsia="zh-CN"/>
              </w:rPr>
              <w:t>出勤</w:t>
            </w:r>
          </w:p>
          <w:p>
            <w:pPr>
              <w:jc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lang w:eastAsia="zh-CN"/>
              </w:rPr>
              <w:t>情况</w:t>
            </w:r>
          </w:p>
        </w:tc>
        <w:tc>
          <w:tcPr>
            <w:tcW w:w="720" w:type="dxa"/>
            <w:tcBorders>
              <w:top w:val="single" w:color="4583DD" w:sz="8" w:space="0"/>
              <w:left w:val="single" w:color="4583DD" w:sz="8" w:space="0"/>
              <w:bottom w:val="single" w:color="4583DD" w:sz="8" w:space="0"/>
              <w:right w:val="single" w:color="4583DD" w:sz="8" w:space="0"/>
              <w:tl2br w:val="nil"/>
              <w:tr2bl w:val="nil"/>
            </w:tcBorders>
            <w:shd w:val="clear" w:color="auto" w:fill="C1D6F4"/>
            <w:noWrap w:val="0"/>
            <w:vAlign w:val="center"/>
          </w:tcPr>
          <w:p>
            <w:pPr>
              <w:widowControl/>
              <w:jc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lang w:eastAsia="zh-CN"/>
              </w:rPr>
              <w:t>考核方式</w:t>
            </w:r>
          </w:p>
        </w:tc>
        <w:tc>
          <w:tcPr>
            <w:tcW w:w="720" w:type="dxa"/>
            <w:tcBorders>
              <w:top w:val="single" w:color="4583DD" w:sz="8" w:space="0"/>
              <w:left w:val="single" w:color="4583DD" w:sz="8" w:space="0"/>
              <w:bottom w:val="single" w:color="4583DD" w:sz="8" w:space="0"/>
              <w:right w:val="single" w:color="4583DD" w:sz="8" w:space="0"/>
              <w:tl2br w:val="nil"/>
              <w:tr2bl w:val="nil"/>
            </w:tcBorders>
            <w:shd w:val="clear" w:color="auto" w:fill="C1D6F4"/>
            <w:noWrap w:val="0"/>
            <w:vAlign w:val="center"/>
          </w:tcPr>
          <w:p>
            <w:pPr>
              <w:widowControl/>
              <w:jc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lang w:eastAsia="zh-CN"/>
              </w:rPr>
              <w:t>考核</w:t>
            </w:r>
          </w:p>
          <w:p>
            <w:pPr>
              <w:jc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lang w:eastAsia="zh-CN"/>
              </w:rPr>
              <w:t>结果</w:t>
            </w:r>
          </w:p>
        </w:tc>
        <w:tc>
          <w:tcPr>
            <w:tcW w:w="480" w:type="dxa"/>
            <w:tcBorders>
              <w:top w:val="single" w:color="4583DD" w:sz="8" w:space="0"/>
              <w:left w:val="single" w:color="4583DD" w:sz="8" w:space="0"/>
              <w:bottom w:val="single" w:color="4583DD" w:sz="8" w:space="0"/>
              <w:right w:val="single" w:color="4583DD" w:sz="8" w:space="0"/>
              <w:tl2br w:val="nil"/>
              <w:tr2bl w:val="nil"/>
            </w:tcBorders>
            <w:shd w:val="clear" w:color="auto" w:fill="C1D6F4"/>
            <w:noWrap w:val="0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lang w:eastAsia="zh-CN"/>
              </w:rPr>
              <w:t>序号</w:t>
            </w:r>
          </w:p>
        </w:tc>
        <w:tc>
          <w:tcPr>
            <w:tcW w:w="888" w:type="dxa"/>
            <w:tcBorders>
              <w:top w:val="single" w:color="4583DD" w:sz="8" w:space="0"/>
              <w:left w:val="single" w:color="4583DD" w:sz="8" w:space="0"/>
              <w:bottom w:val="single" w:color="4583DD" w:sz="8" w:space="0"/>
              <w:right w:val="single" w:color="4583DD" w:sz="8" w:space="0"/>
              <w:tl2br w:val="nil"/>
              <w:tr2bl w:val="nil"/>
            </w:tcBorders>
            <w:shd w:val="clear" w:color="auto" w:fill="C1D6F4"/>
            <w:noWrap w:val="0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lang w:eastAsia="zh-CN"/>
              </w:rPr>
              <w:t>姓名</w:t>
            </w:r>
          </w:p>
        </w:tc>
        <w:tc>
          <w:tcPr>
            <w:tcW w:w="840" w:type="dxa"/>
            <w:tcBorders>
              <w:top w:val="single" w:color="4583DD" w:sz="8" w:space="0"/>
              <w:left w:val="single" w:color="4583DD" w:sz="8" w:space="0"/>
              <w:bottom w:val="single" w:color="4583DD" w:sz="8" w:space="0"/>
              <w:right w:val="single" w:color="4583DD" w:sz="8" w:space="0"/>
              <w:tl2br w:val="nil"/>
              <w:tr2bl w:val="nil"/>
            </w:tcBorders>
            <w:shd w:val="clear" w:color="auto" w:fill="C1D6F4"/>
            <w:noWrap w:val="0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lang w:eastAsia="zh-CN"/>
              </w:rPr>
              <w:t>职位</w:t>
            </w:r>
          </w:p>
        </w:tc>
        <w:tc>
          <w:tcPr>
            <w:tcW w:w="1080" w:type="dxa"/>
            <w:tcBorders>
              <w:top w:val="single" w:color="4583DD" w:sz="8" w:space="0"/>
              <w:left w:val="single" w:color="4583DD" w:sz="8" w:space="0"/>
              <w:bottom w:val="single" w:color="4583DD" w:sz="8" w:space="0"/>
              <w:right w:val="single" w:color="4583DD" w:sz="8" w:space="0"/>
              <w:tl2br w:val="nil"/>
              <w:tr2bl w:val="nil"/>
            </w:tcBorders>
            <w:shd w:val="clear" w:color="auto" w:fill="C1D6F4"/>
            <w:noWrap w:val="0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lang w:eastAsia="zh-CN"/>
              </w:rPr>
              <w:t>签到</w:t>
            </w:r>
          </w:p>
        </w:tc>
        <w:tc>
          <w:tcPr>
            <w:tcW w:w="720" w:type="dxa"/>
            <w:tcBorders>
              <w:top w:val="single" w:color="4583DD" w:sz="8" w:space="0"/>
              <w:left w:val="single" w:color="4583DD" w:sz="8" w:space="0"/>
              <w:bottom w:val="single" w:color="4583DD" w:sz="8" w:space="0"/>
              <w:right w:val="single" w:color="4583DD" w:sz="8" w:space="0"/>
              <w:tl2br w:val="nil"/>
              <w:tr2bl w:val="nil"/>
            </w:tcBorders>
            <w:shd w:val="clear" w:color="auto" w:fill="C1D6F4"/>
            <w:noWrap w:val="0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lang w:eastAsia="zh-CN"/>
              </w:rPr>
              <w:t>出勤</w:t>
            </w:r>
          </w:p>
          <w:p>
            <w:pPr>
              <w:jc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lang w:eastAsia="zh-CN"/>
              </w:rPr>
              <w:t>情况</w:t>
            </w:r>
          </w:p>
        </w:tc>
        <w:tc>
          <w:tcPr>
            <w:tcW w:w="840" w:type="dxa"/>
            <w:tcBorders>
              <w:top w:val="single" w:color="4583DD" w:sz="8" w:space="0"/>
              <w:left w:val="single" w:color="4583DD" w:sz="8" w:space="0"/>
              <w:bottom w:val="single" w:color="4583DD" w:sz="8" w:space="0"/>
              <w:right w:val="single" w:color="4583DD" w:sz="8" w:space="0"/>
              <w:tl2br w:val="nil"/>
              <w:tr2bl w:val="nil"/>
            </w:tcBorders>
            <w:shd w:val="clear" w:color="auto" w:fill="C1D6F4"/>
            <w:noWrap w:val="0"/>
            <w:vAlign w:val="center"/>
          </w:tcPr>
          <w:p>
            <w:pPr>
              <w:widowControl/>
              <w:jc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lang w:eastAsia="zh-CN"/>
              </w:rPr>
              <w:t>考核</w:t>
            </w:r>
          </w:p>
          <w:p>
            <w:pPr>
              <w:widowControl/>
              <w:jc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lang w:eastAsia="zh-CN"/>
              </w:rPr>
              <w:t>方式</w:t>
            </w:r>
          </w:p>
        </w:tc>
        <w:tc>
          <w:tcPr>
            <w:tcW w:w="720" w:type="dxa"/>
            <w:tcBorders>
              <w:top w:val="single" w:color="4583DD" w:sz="8" w:space="0"/>
              <w:left w:val="single" w:color="4583DD" w:sz="8" w:space="0"/>
              <w:bottom w:val="single" w:color="4583DD" w:sz="8" w:space="0"/>
              <w:right w:val="single" w:color="4583DD" w:sz="8" w:space="0"/>
              <w:tl2br w:val="nil"/>
              <w:tr2bl w:val="nil"/>
            </w:tcBorders>
            <w:shd w:val="clear" w:color="auto" w:fill="C1D6F4"/>
            <w:noWrap w:val="0"/>
            <w:vAlign w:val="center"/>
          </w:tcPr>
          <w:p>
            <w:pPr>
              <w:widowControl/>
              <w:jc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lang w:eastAsia="zh-CN"/>
              </w:rPr>
              <w:t>考核</w:t>
            </w:r>
          </w:p>
          <w:p>
            <w:pPr>
              <w:jc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lang w:eastAsia="zh-CN"/>
              </w:rPr>
              <w:t>结果</w:t>
            </w:r>
          </w:p>
        </w:tc>
      </w:tr>
      <w:tr>
        <w:tblPrEx>
          <w:tblBorders>
            <w:top w:val="double" w:color="366091" w:sz="4" w:space="0"/>
            <w:left w:val="double" w:color="366091" w:sz="4" w:space="0"/>
            <w:bottom w:val="double" w:color="366091" w:sz="4" w:space="0"/>
            <w:right w:val="double" w:color="366091" w:sz="4" w:space="0"/>
            <w:insideH w:val="single" w:color="366091" w:sz="4" w:space="0"/>
            <w:insideV w:val="single" w:color="36609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1"/>
          <w:wAfter w:w="7920" w:type="dxa"/>
          <w:trHeight w:val="485" w:hRule="atLeast"/>
        </w:trPr>
        <w:tc>
          <w:tcPr>
            <w:tcW w:w="480" w:type="dxa"/>
            <w:tcBorders>
              <w:top w:val="single" w:color="4583DD" w:sz="8" w:space="0"/>
              <w:left w:val="single" w:color="4583DD" w:sz="8" w:space="0"/>
              <w:bottom w:val="single" w:color="4583DD" w:sz="8" w:space="0"/>
              <w:right w:val="single" w:color="4583DD" w:sz="8" w:space="0"/>
              <w:tl2br w:val="nil"/>
              <w:tr2bl w:val="nil"/>
            </w:tcBorders>
            <w:shd w:val="clear" w:color="auto" w:fill="FEFEFE"/>
            <w:noWrap w:val="0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936" w:type="dxa"/>
            <w:tcBorders>
              <w:top w:val="single" w:color="4583DD" w:sz="8" w:space="0"/>
              <w:left w:val="single" w:color="4583DD" w:sz="8" w:space="0"/>
              <w:bottom w:val="single" w:color="4583DD" w:sz="8" w:space="0"/>
              <w:right w:val="single" w:color="4583DD" w:sz="8" w:space="0"/>
              <w:tl2br w:val="nil"/>
              <w:tr2bl w:val="nil"/>
            </w:tcBorders>
            <w:shd w:val="clear" w:color="auto" w:fill="FEFEFE"/>
            <w:noWrap w:val="0"/>
            <w:vAlign w:val="center"/>
          </w:tcPr>
          <w:p>
            <w:pPr>
              <w:ind w:firstLine="90" w:firstLineChars="50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lang w:eastAsia="zh-CN"/>
              </w:rPr>
            </w:pPr>
          </w:p>
        </w:tc>
        <w:tc>
          <w:tcPr>
            <w:tcW w:w="1234" w:type="dxa"/>
            <w:tcBorders>
              <w:top w:val="single" w:color="4583DD" w:sz="8" w:space="0"/>
              <w:left w:val="single" w:color="4583DD" w:sz="8" w:space="0"/>
              <w:bottom w:val="single" w:color="4583DD" w:sz="8" w:space="0"/>
              <w:right w:val="single" w:color="4583DD" w:sz="8" w:space="0"/>
              <w:tl2br w:val="nil"/>
              <w:tr2bl w:val="nil"/>
            </w:tcBorders>
            <w:shd w:val="clear" w:color="auto" w:fill="FEFEFE"/>
            <w:noWrap w:val="0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lang w:eastAsia="zh-CN"/>
              </w:rPr>
            </w:pPr>
          </w:p>
        </w:tc>
        <w:tc>
          <w:tcPr>
            <w:tcW w:w="782" w:type="dxa"/>
            <w:tcBorders>
              <w:top w:val="single" w:color="4583DD" w:sz="8" w:space="0"/>
              <w:left w:val="single" w:color="4583DD" w:sz="8" w:space="0"/>
              <w:bottom w:val="single" w:color="4583DD" w:sz="8" w:space="0"/>
              <w:right w:val="single" w:color="4583DD" w:sz="8" w:space="0"/>
              <w:tl2br w:val="nil"/>
              <w:tr2bl w:val="nil"/>
            </w:tcBorders>
            <w:shd w:val="clear" w:color="auto" w:fill="FEFEFE"/>
            <w:noWrap w:val="0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lang w:eastAsia="zh-CN"/>
              </w:rPr>
            </w:pPr>
          </w:p>
        </w:tc>
        <w:tc>
          <w:tcPr>
            <w:tcW w:w="720" w:type="dxa"/>
            <w:tcBorders>
              <w:top w:val="single" w:color="4583DD" w:sz="8" w:space="0"/>
              <w:left w:val="single" w:color="4583DD" w:sz="8" w:space="0"/>
              <w:bottom w:val="single" w:color="4583DD" w:sz="8" w:space="0"/>
              <w:right w:val="single" w:color="4583DD" w:sz="8" w:space="0"/>
              <w:tl2br w:val="nil"/>
              <w:tr2bl w:val="nil"/>
            </w:tcBorders>
            <w:shd w:val="clear" w:color="auto" w:fill="FEFEFE"/>
            <w:noWrap w:val="0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000000"/>
                <w:sz w:val="22"/>
                <w:szCs w:val="22"/>
                <w:lang w:eastAsia="zh-CN"/>
              </w:rPr>
            </w:pPr>
          </w:p>
        </w:tc>
        <w:tc>
          <w:tcPr>
            <w:tcW w:w="720" w:type="dxa"/>
            <w:tcBorders>
              <w:top w:val="single" w:color="4583DD" w:sz="8" w:space="0"/>
              <w:left w:val="single" w:color="4583DD" w:sz="8" w:space="0"/>
              <w:bottom w:val="single" w:color="4583DD" w:sz="8" w:space="0"/>
              <w:right w:val="single" w:color="4583DD" w:sz="8" w:space="0"/>
              <w:tl2br w:val="nil"/>
              <w:tr2bl w:val="nil"/>
            </w:tcBorders>
            <w:shd w:val="clear" w:color="auto" w:fill="FEFEFE"/>
            <w:noWrap w:val="0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000000"/>
                <w:sz w:val="22"/>
                <w:szCs w:val="22"/>
                <w:lang w:eastAsia="zh-CN"/>
              </w:rPr>
            </w:pPr>
          </w:p>
        </w:tc>
        <w:tc>
          <w:tcPr>
            <w:tcW w:w="720" w:type="dxa"/>
            <w:tcBorders>
              <w:top w:val="single" w:color="4583DD" w:sz="8" w:space="0"/>
              <w:left w:val="single" w:color="4583DD" w:sz="8" w:space="0"/>
              <w:bottom w:val="single" w:color="4583DD" w:sz="8" w:space="0"/>
              <w:right w:val="single" w:color="4583DD" w:sz="8" w:space="0"/>
              <w:tl2br w:val="nil"/>
              <w:tr2bl w:val="nil"/>
            </w:tcBorders>
            <w:shd w:val="clear" w:color="auto" w:fill="FEFEFE"/>
            <w:noWrap w:val="0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000000"/>
                <w:sz w:val="22"/>
                <w:szCs w:val="22"/>
                <w:lang w:eastAsia="zh-CN"/>
              </w:rPr>
            </w:pPr>
          </w:p>
        </w:tc>
        <w:tc>
          <w:tcPr>
            <w:tcW w:w="480" w:type="dxa"/>
            <w:tcBorders>
              <w:top w:val="single" w:color="4583DD" w:sz="8" w:space="0"/>
              <w:left w:val="single" w:color="4583DD" w:sz="8" w:space="0"/>
              <w:bottom w:val="single" w:color="4583DD" w:sz="8" w:space="0"/>
              <w:right w:val="single" w:color="4583DD" w:sz="8" w:space="0"/>
              <w:tl2br w:val="nil"/>
              <w:tr2bl w:val="nil"/>
            </w:tcBorders>
            <w:shd w:val="clear" w:color="auto" w:fill="FEFEFE"/>
            <w:noWrap w:val="0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1"/>
                <w:szCs w:val="21"/>
                <w:lang w:eastAsia="zh-CN"/>
              </w:rPr>
              <w:t>1</w:t>
            </w:r>
            <w:r>
              <w:rPr>
                <w:rFonts w:hint="eastAsia" w:ascii="微软雅黑" w:hAnsi="微软雅黑" w:eastAsia="微软雅黑" w:cs="微软雅黑"/>
                <w:color w:val="000000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888" w:type="dxa"/>
            <w:tcBorders>
              <w:top w:val="single" w:color="4583DD" w:sz="8" w:space="0"/>
              <w:left w:val="single" w:color="4583DD" w:sz="8" w:space="0"/>
              <w:bottom w:val="single" w:color="4583DD" w:sz="8" w:space="0"/>
              <w:right w:val="single" w:color="4583DD" w:sz="8" w:space="0"/>
              <w:tl2br w:val="nil"/>
              <w:tr2bl w:val="nil"/>
            </w:tcBorders>
            <w:shd w:val="clear" w:color="auto" w:fill="FEFEFE"/>
            <w:noWrap w:val="0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lang w:eastAsia="zh-CN"/>
              </w:rPr>
            </w:pPr>
          </w:p>
        </w:tc>
        <w:tc>
          <w:tcPr>
            <w:tcW w:w="840" w:type="dxa"/>
            <w:tcBorders>
              <w:top w:val="single" w:color="4583DD" w:sz="8" w:space="0"/>
              <w:left w:val="single" w:color="4583DD" w:sz="8" w:space="0"/>
              <w:bottom w:val="single" w:color="4583DD" w:sz="8" w:space="0"/>
              <w:right w:val="single" w:color="4583DD" w:sz="8" w:space="0"/>
              <w:tl2br w:val="nil"/>
              <w:tr2bl w:val="nil"/>
            </w:tcBorders>
            <w:shd w:val="clear" w:color="auto" w:fill="FEFEFE"/>
            <w:noWrap w:val="0"/>
            <w:vAlign w:val="top"/>
          </w:tcPr>
          <w:p>
            <w:pPr>
              <w:ind w:firstLine="120" w:firstLineChars="50"/>
              <w:rPr>
                <w:rFonts w:hint="eastAsia" w:ascii="微软雅黑" w:hAnsi="微软雅黑" w:eastAsia="微软雅黑" w:cs="微软雅黑"/>
                <w:color w:val="000000"/>
                <w:lang w:eastAsia="zh-CN"/>
              </w:rPr>
            </w:pPr>
          </w:p>
        </w:tc>
        <w:tc>
          <w:tcPr>
            <w:tcW w:w="1080" w:type="dxa"/>
            <w:tcBorders>
              <w:top w:val="single" w:color="4583DD" w:sz="8" w:space="0"/>
              <w:left w:val="single" w:color="4583DD" w:sz="8" w:space="0"/>
              <w:bottom w:val="single" w:color="4583DD" w:sz="8" w:space="0"/>
              <w:right w:val="single" w:color="4583DD" w:sz="8" w:space="0"/>
              <w:tl2br w:val="nil"/>
              <w:tr2bl w:val="nil"/>
            </w:tcBorders>
            <w:shd w:val="clear" w:color="auto" w:fill="FEFEFE"/>
            <w:noWrap w:val="0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lang w:eastAsia="zh-CN"/>
              </w:rPr>
            </w:pPr>
          </w:p>
        </w:tc>
        <w:tc>
          <w:tcPr>
            <w:tcW w:w="720" w:type="dxa"/>
            <w:tcBorders>
              <w:top w:val="single" w:color="4583DD" w:sz="8" w:space="0"/>
              <w:left w:val="single" w:color="4583DD" w:sz="8" w:space="0"/>
              <w:bottom w:val="single" w:color="4583DD" w:sz="8" w:space="0"/>
              <w:right w:val="single" w:color="4583DD" w:sz="8" w:space="0"/>
              <w:tl2br w:val="nil"/>
              <w:tr2bl w:val="nil"/>
            </w:tcBorders>
            <w:shd w:val="clear" w:color="auto" w:fill="FEFEFE"/>
            <w:noWrap w:val="0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000000"/>
                <w:sz w:val="22"/>
                <w:szCs w:val="22"/>
                <w:lang w:eastAsia="zh-CN"/>
              </w:rPr>
            </w:pPr>
          </w:p>
        </w:tc>
        <w:tc>
          <w:tcPr>
            <w:tcW w:w="840" w:type="dxa"/>
            <w:tcBorders>
              <w:top w:val="single" w:color="4583DD" w:sz="8" w:space="0"/>
              <w:left w:val="single" w:color="4583DD" w:sz="8" w:space="0"/>
              <w:bottom w:val="single" w:color="4583DD" w:sz="8" w:space="0"/>
              <w:right w:val="single" w:color="4583DD" w:sz="8" w:space="0"/>
              <w:tl2br w:val="nil"/>
              <w:tr2bl w:val="nil"/>
            </w:tcBorders>
            <w:shd w:val="clear" w:color="auto" w:fill="FEFEFE"/>
            <w:noWrap w:val="0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000000"/>
                <w:sz w:val="22"/>
                <w:szCs w:val="22"/>
                <w:lang w:eastAsia="zh-CN"/>
              </w:rPr>
            </w:pPr>
          </w:p>
        </w:tc>
        <w:tc>
          <w:tcPr>
            <w:tcW w:w="720" w:type="dxa"/>
            <w:tcBorders>
              <w:top w:val="single" w:color="4583DD" w:sz="8" w:space="0"/>
              <w:left w:val="single" w:color="4583DD" w:sz="8" w:space="0"/>
              <w:bottom w:val="single" w:color="4583DD" w:sz="8" w:space="0"/>
              <w:right w:val="single" w:color="4583DD" w:sz="8" w:space="0"/>
              <w:tl2br w:val="nil"/>
              <w:tr2bl w:val="nil"/>
            </w:tcBorders>
            <w:shd w:val="clear" w:color="auto" w:fill="FEFEFE"/>
            <w:noWrap w:val="0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000000"/>
                <w:sz w:val="22"/>
                <w:szCs w:val="22"/>
                <w:lang w:eastAsia="zh-CN"/>
              </w:rPr>
            </w:pPr>
          </w:p>
        </w:tc>
      </w:tr>
      <w:tr>
        <w:tblPrEx>
          <w:tblBorders>
            <w:top w:val="double" w:color="366091" w:sz="4" w:space="0"/>
            <w:left w:val="double" w:color="366091" w:sz="4" w:space="0"/>
            <w:bottom w:val="double" w:color="366091" w:sz="4" w:space="0"/>
            <w:right w:val="double" w:color="366091" w:sz="4" w:space="0"/>
            <w:insideH w:val="single" w:color="366091" w:sz="4" w:space="0"/>
            <w:insideV w:val="single" w:color="36609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1"/>
          <w:wAfter w:w="7920" w:type="dxa"/>
          <w:trHeight w:val="485" w:hRule="atLeast"/>
        </w:trPr>
        <w:tc>
          <w:tcPr>
            <w:tcW w:w="480" w:type="dxa"/>
            <w:tcBorders>
              <w:top w:val="single" w:color="4583DD" w:sz="8" w:space="0"/>
              <w:left w:val="single" w:color="4583DD" w:sz="8" w:space="0"/>
              <w:bottom w:val="single" w:color="4583DD" w:sz="8" w:space="0"/>
              <w:right w:val="single" w:color="4583DD" w:sz="8" w:space="0"/>
              <w:tl2br w:val="nil"/>
              <w:tr2bl w:val="nil"/>
            </w:tcBorders>
            <w:shd w:val="clear" w:color="auto" w:fill="FEFEFE"/>
            <w:noWrap w:val="0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1"/>
                <w:szCs w:val="21"/>
                <w:lang w:eastAsia="zh-CN"/>
              </w:rPr>
              <w:t>2</w:t>
            </w:r>
          </w:p>
        </w:tc>
        <w:tc>
          <w:tcPr>
            <w:tcW w:w="936" w:type="dxa"/>
            <w:tcBorders>
              <w:top w:val="single" w:color="4583DD" w:sz="8" w:space="0"/>
              <w:left w:val="single" w:color="4583DD" w:sz="8" w:space="0"/>
              <w:bottom w:val="single" w:color="4583DD" w:sz="8" w:space="0"/>
              <w:right w:val="single" w:color="4583DD" w:sz="8" w:space="0"/>
              <w:tl2br w:val="nil"/>
              <w:tr2bl w:val="nil"/>
            </w:tcBorders>
            <w:shd w:val="clear" w:color="auto" w:fill="FEFEFE"/>
            <w:noWrap w:val="0"/>
            <w:vAlign w:val="center"/>
          </w:tcPr>
          <w:p>
            <w:pPr>
              <w:ind w:firstLine="90" w:firstLineChars="50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lang w:eastAsia="zh-CN"/>
              </w:rPr>
            </w:pPr>
          </w:p>
        </w:tc>
        <w:tc>
          <w:tcPr>
            <w:tcW w:w="1234" w:type="dxa"/>
            <w:tcBorders>
              <w:top w:val="single" w:color="4583DD" w:sz="8" w:space="0"/>
              <w:left w:val="single" w:color="4583DD" w:sz="8" w:space="0"/>
              <w:bottom w:val="single" w:color="4583DD" w:sz="8" w:space="0"/>
              <w:right w:val="single" w:color="4583DD" w:sz="8" w:space="0"/>
              <w:tl2br w:val="nil"/>
              <w:tr2bl w:val="nil"/>
            </w:tcBorders>
            <w:shd w:val="clear" w:color="auto" w:fill="FEFEFE"/>
            <w:noWrap w:val="0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lang w:eastAsia="zh-CN"/>
              </w:rPr>
            </w:pPr>
          </w:p>
        </w:tc>
        <w:tc>
          <w:tcPr>
            <w:tcW w:w="782" w:type="dxa"/>
            <w:tcBorders>
              <w:top w:val="single" w:color="4583DD" w:sz="8" w:space="0"/>
              <w:left w:val="single" w:color="4583DD" w:sz="8" w:space="0"/>
              <w:bottom w:val="single" w:color="4583DD" w:sz="8" w:space="0"/>
              <w:right w:val="single" w:color="4583DD" w:sz="8" w:space="0"/>
              <w:tl2br w:val="nil"/>
              <w:tr2bl w:val="nil"/>
            </w:tcBorders>
            <w:shd w:val="clear" w:color="auto" w:fill="FEFEFE"/>
            <w:noWrap w:val="0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lang w:eastAsia="zh-CN"/>
              </w:rPr>
            </w:pPr>
          </w:p>
        </w:tc>
        <w:tc>
          <w:tcPr>
            <w:tcW w:w="720" w:type="dxa"/>
            <w:tcBorders>
              <w:top w:val="single" w:color="4583DD" w:sz="8" w:space="0"/>
              <w:left w:val="single" w:color="4583DD" w:sz="8" w:space="0"/>
              <w:bottom w:val="single" w:color="4583DD" w:sz="8" w:space="0"/>
              <w:right w:val="single" w:color="4583DD" w:sz="8" w:space="0"/>
              <w:tl2br w:val="nil"/>
              <w:tr2bl w:val="nil"/>
            </w:tcBorders>
            <w:shd w:val="clear" w:color="auto" w:fill="FEFEFE"/>
            <w:noWrap w:val="0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000000"/>
                <w:sz w:val="22"/>
                <w:szCs w:val="22"/>
                <w:lang w:eastAsia="zh-CN"/>
              </w:rPr>
            </w:pPr>
          </w:p>
        </w:tc>
        <w:tc>
          <w:tcPr>
            <w:tcW w:w="720" w:type="dxa"/>
            <w:tcBorders>
              <w:top w:val="single" w:color="4583DD" w:sz="8" w:space="0"/>
              <w:left w:val="single" w:color="4583DD" w:sz="8" w:space="0"/>
              <w:bottom w:val="single" w:color="4583DD" w:sz="8" w:space="0"/>
              <w:right w:val="single" w:color="4583DD" w:sz="8" w:space="0"/>
              <w:tl2br w:val="nil"/>
              <w:tr2bl w:val="nil"/>
            </w:tcBorders>
            <w:shd w:val="clear" w:color="auto" w:fill="FEFEFE"/>
            <w:noWrap w:val="0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000000"/>
                <w:sz w:val="22"/>
                <w:szCs w:val="22"/>
                <w:lang w:eastAsia="zh-CN"/>
              </w:rPr>
            </w:pPr>
          </w:p>
        </w:tc>
        <w:tc>
          <w:tcPr>
            <w:tcW w:w="720" w:type="dxa"/>
            <w:tcBorders>
              <w:top w:val="single" w:color="4583DD" w:sz="8" w:space="0"/>
              <w:left w:val="single" w:color="4583DD" w:sz="8" w:space="0"/>
              <w:bottom w:val="single" w:color="4583DD" w:sz="8" w:space="0"/>
              <w:right w:val="single" w:color="4583DD" w:sz="8" w:space="0"/>
              <w:tl2br w:val="nil"/>
              <w:tr2bl w:val="nil"/>
            </w:tcBorders>
            <w:shd w:val="clear" w:color="auto" w:fill="FEFEFE"/>
            <w:noWrap w:val="0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000000"/>
                <w:sz w:val="22"/>
                <w:szCs w:val="22"/>
                <w:lang w:eastAsia="zh-CN"/>
              </w:rPr>
            </w:pPr>
          </w:p>
        </w:tc>
        <w:tc>
          <w:tcPr>
            <w:tcW w:w="480" w:type="dxa"/>
            <w:tcBorders>
              <w:top w:val="single" w:color="4583DD" w:sz="8" w:space="0"/>
              <w:left w:val="single" w:color="4583DD" w:sz="8" w:space="0"/>
              <w:bottom w:val="single" w:color="4583DD" w:sz="8" w:space="0"/>
              <w:right w:val="single" w:color="4583DD" w:sz="8" w:space="0"/>
              <w:tl2br w:val="nil"/>
              <w:tr2bl w:val="nil"/>
            </w:tcBorders>
            <w:shd w:val="clear" w:color="auto" w:fill="FEFEFE"/>
            <w:noWrap w:val="0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1"/>
                <w:szCs w:val="21"/>
                <w:lang w:eastAsia="zh-CN"/>
              </w:rPr>
              <w:t>1</w:t>
            </w:r>
            <w:r>
              <w:rPr>
                <w:rFonts w:hint="eastAsia" w:ascii="微软雅黑" w:hAnsi="微软雅黑" w:eastAsia="微软雅黑" w:cs="微软雅黑"/>
                <w:color w:val="000000"/>
                <w:sz w:val="21"/>
                <w:szCs w:val="21"/>
                <w:lang w:val="en-US" w:eastAsia="zh-CN"/>
              </w:rPr>
              <w:t>2</w:t>
            </w:r>
          </w:p>
        </w:tc>
        <w:tc>
          <w:tcPr>
            <w:tcW w:w="888" w:type="dxa"/>
            <w:tcBorders>
              <w:top w:val="single" w:color="4583DD" w:sz="8" w:space="0"/>
              <w:left w:val="single" w:color="4583DD" w:sz="8" w:space="0"/>
              <w:bottom w:val="single" w:color="4583DD" w:sz="8" w:space="0"/>
              <w:right w:val="single" w:color="4583DD" w:sz="8" w:space="0"/>
              <w:tl2br w:val="nil"/>
              <w:tr2bl w:val="nil"/>
            </w:tcBorders>
            <w:shd w:val="clear" w:color="auto" w:fill="FEFEFE"/>
            <w:noWrap w:val="0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lang w:eastAsia="zh-CN"/>
              </w:rPr>
            </w:pPr>
          </w:p>
        </w:tc>
        <w:tc>
          <w:tcPr>
            <w:tcW w:w="840" w:type="dxa"/>
            <w:tcBorders>
              <w:top w:val="single" w:color="4583DD" w:sz="8" w:space="0"/>
              <w:left w:val="single" w:color="4583DD" w:sz="8" w:space="0"/>
              <w:bottom w:val="single" w:color="4583DD" w:sz="8" w:space="0"/>
              <w:right w:val="single" w:color="4583DD" w:sz="8" w:space="0"/>
              <w:tl2br w:val="nil"/>
              <w:tr2bl w:val="nil"/>
            </w:tcBorders>
            <w:shd w:val="clear" w:color="auto" w:fill="FEFEFE"/>
            <w:noWrap w:val="0"/>
            <w:vAlign w:val="top"/>
          </w:tcPr>
          <w:p>
            <w:pPr>
              <w:ind w:firstLine="120" w:firstLineChars="50"/>
              <w:rPr>
                <w:rFonts w:hint="eastAsia" w:ascii="微软雅黑" w:hAnsi="微软雅黑" w:eastAsia="微软雅黑" w:cs="微软雅黑"/>
                <w:color w:val="000000"/>
              </w:rPr>
            </w:pPr>
          </w:p>
        </w:tc>
        <w:tc>
          <w:tcPr>
            <w:tcW w:w="1080" w:type="dxa"/>
            <w:tcBorders>
              <w:top w:val="single" w:color="4583DD" w:sz="8" w:space="0"/>
              <w:left w:val="single" w:color="4583DD" w:sz="8" w:space="0"/>
              <w:bottom w:val="single" w:color="4583DD" w:sz="8" w:space="0"/>
              <w:right w:val="single" w:color="4583DD" w:sz="8" w:space="0"/>
              <w:tl2br w:val="nil"/>
              <w:tr2bl w:val="nil"/>
            </w:tcBorders>
            <w:shd w:val="clear" w:color="auto" w:fill="FEFEFE"/>
            <w:noWrap w:val="0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lang w:eastAsia="zh-CN"/>
              </w:rPr>
            </w:pPr>
          </w:p>
        </w:tc>
        <w:tc>
          <w:tcPr>
            <w:tcW w:w="720" w:type="dxa"/>
            <w:tcBorders>
              <w:top w:val="single" w:color="4583DD" w:sz="8" w:space="0"/>
              <w:left w:val="single" w:color="4583DD" w:sz="8" w:space="0"/>
              <w:bottom w:val="single" w:color="4583DD" w:sz="8" w:space="0"/>
              <w:right w:val="single" w:color="4583DD" w:sz="8" w:space="0"/>
              <w:tl2br w:val="nil"/>
              <w:tr2bl w:val="nil"/>
            </w:tcBorders>
            <w:shd w:val="clear" w:color="auto" w:fill="FEFEFE"/>
            <w:noWrap w:val="0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000000"/>
                <w:sz w:val="22"/>
                <w:szCs w:val="22"/>
                <w:lang w:eastAsia="zh-CN"/>
              </w:rPr>
            </w:pPr>
          </w:p>
        </w:tc>
        <w:tc>
          <w:tcPr>
            <w:tcW w:w="840" w:type="dxa"/>
            <w:tcBorders>
              <w:top w:val="single" w:color="4583DD" w:sz="8" w:space="0"/>
              <w:left w:val="single" w:color="4583DD" w:sz="8" w:space="0"/>
              <w:bottom w:val="single" w:color="4583DD" w:sz="8" w:space="0"/>
              <w:right w:val="single" w:color="4583DD" w:sz="8" w:space="0"/>
              <w:tl2br w:val="nil"/>
              <w:tr2bl w:val="nil"/>
            </w:tcBorders>
            <w:shd w:val="clear" w:color="auto" w:fill="FEFEFE"/>
            <w:noWrap w:val="0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000000"/>
                <w:sz w:val="22"/>
                <w:szCs w:val="22"/>
                <w:lang w:eastAsia="zh-CN"/>
              </w:rPr>
            </w:pPr>
          </w:p>
        </w:tc>
        <w:tc>
          <w:tcPr>
            <w:tcW w:w="720" w:type="dxa"/>
            <w:tcBorders>
              <w:top w:val="single" w:color="4583DD" w:sz="8" w:space="0"/>
              <w:left w:val="single" w:color="4583DD" w:sz="8" w:space="0"/>
              <w:bottom w:val="single" w:color="4583DD" w:sz="8" w:space="0"/>
              <w:right w:val="single" w:color="4583DD" w:sz="8" w:space="0"/>
              <w:tl2br w:val="nil"/>
              <w:tr2bl w:val="nil"/>
            </w:tcBorders>
            <w:shd w:val="clear" w:color="auto" w:fill="FEFEFE"/>
            <w:noWrap w:val="0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000000"/>
                <w:sz w:val="22"/>
                <w:szCs w:val="22"/>
                <w:lang w:eastAsia="zh-CN"/>
              </w:rPr>
            </w:pPr>
          </w:p>
        </w:tc>
      </w:tr>
      <w:tr>
        <w:tblPrEx>
          <w:tblBorders>
            <w:top w:val="double" w:color="366091" w:sz="4" w:space="0"/>
            <w:left w:val="double" w:color="366091" w:sz="4" w:space="0"/>
            <w:bottom w:val="double" w:color="366091" w:sz="4" w:space="0"/>
            <w:right w:val="double" w:color="366091" w:sz="4" w:space="0"/>
            <w:insideH w:val="single" w:color="366091" w:sz="4" w:space="0"/>
            <w:insideV w:val="single" w:color="36609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1"/>
          <w:wAfter w:w="7920" w:type="dxa"/>
          <w:trHeight w:val="473" w:hRule="atLeast"/>
        </w:trPr>
        <w:tc>
          <w:tcPr>
            <w:tcW w:w="480" w:type="dxa"/>
            <w:tcBorders>
              <w:top w:val="single" w:color="4583DD" w:sz="8" w:space="0"/>
              <w:left w:val="single" w:color="4583DD" w:sz="8" w:space="0"/>
              <w:bottom w:val="single" w:color="4583DD" w:sz="8" w:space="0"/>
              <w:right w:val="single" w:color="4583DD" w:sz="8" w:space="0"/>
              <w:tl2br w:val="nil"/>
              <w:tr2bl w:val="nil"/>
            </w:tcBorders>
            <w:shd w:val="clear" w:color="auto" w:fill="FEFEFE"/>
            <w:noWrap w:val="0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1"/>
                <w:szCs w:val="21"/>
                <w:lang w:eastAsia="zh-CN"/>
              </w:rPr>
              <w:t>3</w:t>
            </w:r>
          </w:p>
        </w:tc>
        <w:tc>
          <w:tcPr>
            <w:tcW w:w="936" w:type="dxa"/>
            <w:tcBorders>
              <w:top w:val="single" w:color="4583DD" w:sz="8" w:space="0"/>
              <w:left w:val="single" w:color="4583DD" w:sz="8" w:space="0"/>
              <w:bottom w:val="single" w:color="4583DD" w:sz="8" w:space="0"/>
              <w:right w:val="single" w:color="4583DD" w:sz="8" w:space="0"/>
              <w:tl2br w:val="nil"/>
              <w:tr2bl w:val="nil"/>
            </w:tcBorders>
            <w:shd w:val="clear" w:color="auto" w:fill="FEFEFE"/>
            <w:noWrap w:val="0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lang w:eastAsia="zh-CN"/>
              </w:rPr>
            </w:pPr>
          </w:p>
        </w:tc>
        <w:tc>
          <w:tcPr>
            <w:tcW w:w="1234" w:type="dxa"/>
            <w:tcBorders>
              <w:top w:val="single" w:color="4583DD" w:sz="8" w:space="0"/>
              <w:left w:val="single" w:color="4583DD" w:sz="8" w:space="0"/>
              <w:bottom w:val="single" w:color="4583DD" w:sz="8" w:space="0"/>
              <w:right w:val="single" w:color="4583DD" w:sz="8" w:space="0"/>
              <w:tl2br w:val="nil"/>
              <w:tr2bl w:val="nil"/>
            </w:tcBorders>
            <w:shd w:val="clear" w:color="auto" w:fill="FEFEFE"/>
            <w:noWrap w:val="0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lang w:eastAsia="zh-CN"/>
              </w:rPr>
            </w:pPr>
          </w:p>
        </w:tc>
        <w:tc>
          <w:tcPr>
            <w:tcW w:w="782" w:type="dxa"/>
            <w:tcBorders>
              <w:top w:val="single" w:color="4583DD" w:sz="8" w:space="0"/>
              <w:left w:val="single" w:color="4583DD" w:sz="8" w:space="0"/>
              <w:bottom w:val="single" w:color="4583DD" w:sz="8" w:space="0"/>
              <w:right w:val="single" w:color="4583DD" w:sz="8" w:space="0"/>
              <w:tl2br w:val="nil"/>
              <w:tr2bl w:val="nil"/>
            </w:tcBorders>
            <w:shd w:val="clear" w:color="auto" w:fill="FEFEFE"/>
            <w:noWrap w:val="0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lang w:eastAsia="zh-CN"/>
              </w:rPr>
            </w:pPr>
          </w:p>
        </w:tc>
        <w:tc>
          <w:tcPr>
            <w:tcW w:w="720" w:type="dxa"/>
            <w:tcBorders>
              <w:top w:val="single" w:color="4583DD" w:sz="8" w:space="0"/>
              <w:left w:val="single" w:color="4583DD" w:sz="8" w:space="0"/>
              <w:bottom w:val="single" w:color="4583DD" w:sz="8" w:space="0"/>
              <w:right w:val="single" w:color="4583DD" w:sz="8" w:space="0"/>
              <w:tl2br w:val="nil"/>
              <w:tr2bl w:val="nil"/>
            </w:tcBorders>
            <w:shd w:val="clear" w:color="auto" w:fill="FEFEFE"/>
            <w:noWrap w:val="0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000000"/>
                <w:sz w:val="22"/>
                <w:szCs w:val="22"/>
                <w:lang w:eastAsia="zh-CN"/>
              </w:rPr>
            </w:pPr>
          </w:p>
        </w:tc>
        <w:tc>
          <w:tcPr>
            <w:tcW w:w="720" w:type="dxa"/>
            <w:tcBorders>
              <w:top w:val="single" w:color="4583DD" w:sz="8" w:space="0"/>
              <w:left w:val="single" w:color="4583DD" w:sz="8" w:space="0"/>
              <w:bottom w:val="single" w:color="4583DD" w:sz="8" w:space="0"/>
              <w:right w:val="single" w:color="4583DD" w:sz="8" w:space="0"/>
              <w:tl2br w:val="nil"/>
              <w:tr2bl w:val="nil"/>
            </w:tcBorders>
            <w:shd w:val="clear" w:color="auto" w:fill="FEFEFE"/>
            <w:noWrap w:val="0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000000"/>
                <w:sz w:val="22"/>
                <w:szCs w:val="22"/>
                <w:lang w:eastAsia="zh-CN"/>
              </w:rPr>
            </w:pPr>
          </w:p>
        </w:tc>
        <w:tc>
          <w:tcPr>
            <w:tcW w:w="720" w:type="dxa"/>
            <w:tcBorders>
              <w:top w:val="single" w:color="4583DD" w:sz="8" w:space="0"/>
              <w:left w:val="single" w:color="4583DD" w:sz="8" w:space="0"/>
              <w:bottom w:val="single" w:color="4583DD" w:sz="8" w:space="0"/>
              <w:right w:val="single" w:color="4583DD" w:sz="8" w:space="0"/>
              <w:tl2br w:val="nil"/>
              <w:tr2bl w:val="nil"/>
            </w:tcBorders>
            <w:shd w:val="clear" w:color="auto" w:fill="FEFEFE"/>
            <w:noWrap w:val="0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000000"/>
                <w:sz w:val="22"/>
                <w:szCs w:val="22"/>
                <w:lang w:eastAsia="zh-CN"/>
              </w:rPr>
            </w:pPr>
          </w:p>
        </w:tc>
        <w:tc>
          <w:tcPr>
            <w:tcW w:w="480" w:type="dxa"/>
            <w:tcBorders>
              <w:top w:val="single" w:color="4583DD" w:sz="8" w:space="0"/>
              <w:left w:val="single" w:color="4583DD" w:sz="8" w:space="0"/>
              <w:bottom w:val="single" w:color="4583DD" w:sz="8" w:space="0"/>
              <w:right w:val="single" w:color="4583DD" w:sz="8" w:space="0"/>
              <w:tl2br w:val="nil"/>
              <w:tr2bl w:val="nil"/>
            </w:tcBorders>
            <w:shd w:val="clear" w:color="auto" w:fill="FEFEFE"/>
            <w:noWrap w:val="0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1"/>
                <w:szCs w:val="21"/>
                <w:lang w:eastAsia="zh-CN"/>
              </w:rPr>
              <w:t>1</w:t>
            </w:r>
            <w:r>
              <w:rPr>
                <w:rFonts w:hint="eastAsia" w:ascii="微软雅黑" w:hAnsi="微软雅黑" w:eastAsia="微软雅黑" w:cs="微软雅黑"/>
                <w:color w:val="000000"/>
                <w:sz w:val="21"/>
                <w:szCs w:val="21"/>
                <w:lang w:val="en-US" w:eastAsia="zh-CN"/>
              </w:rPr>
              <w:t>3</w:t>
            </w:r>
          </w:p>
        </w:tc>
        <w:tc>
          <w:tcPr>
            <w:tcW w:w="888" w:type="dxa"/>
            <w:tcBorders>
              <w:top w:val="single" w:color="4583DD" w:sz="8" w:space="0"/>
              <w:left w:val="single" w:color="4583DD" w:sz="8" w:space="0"/>
              <w:bottom w:val="single" w:color="4583DD" w:sz="8" w:space="0"/>
              <w:right w:val="single" w:color="4583DD" w:sz="8" w:space="0"/>
              <w:tl2br w:val="nil"/>
              <w:tr2bl w:val="nil"/>
            </w:tcBorders>
            <w:shd w:val="clear" w:color="auto" w:fill="FEFEFE"/>
            <w:noWrap w:val="0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lang w:eastAsia="zh-CN"/>
              </w:rPr>
            </w:pPr>
          </w:p>
        </w:tc>
        <w:tc>
          <w:tcPr>
            <w:tcW w:w="840" w:type="dxa"/>
            <w:tcBorders>
              <w:top w:val="single" w:color="4583DD" w:sz="8" w:space="0"/>
              <w:left w:val="single" w:color="4583DD" w:sz="8" w:space="0"/>
              <w:bottom w:val="single" w:color="4583DD" w:sz="8" w:space="0"/>
              <w:right w:val="single" w:color="4583DD" w:sz="8" w:space="0"/>
              <w:tl2br w:val="nil"/>
              <w:tr2bl w:val="nil"/>
            </w:tcBorders>
            <w:shd w:val="clear" w:color="auto" w:fill="FEFEFE"/>
            <w:noWrap w:val="0"/>
            <w:vAlign w:val="top"/>
          </w:tcPr>
          <w:p>
            <w:pPr>
              <w:ind w:firstLine="120" w:firstLineChars="50"/>
              <w:rPr>
                <w:rFonts w:hint="eastAsia" w:ascii="微软雅黑" w:hAnsi="微软雅黑" w:eastAsia="微软雅黑" w:cs="微软雅黑"/>
                <w:color w:val="000000"/>
              </w:rPr>
            </w:pPr>
          </w:p>
        </w:tc>
        <w:tc>
          <w:tcPr>
            <w:tcW w:w="1080" w:type="dxa"/>
            <w:tcBorders>
              <w:top w:val="single" w:color="4583DD" w:sz="8" w:space="0"/>
              <w:left w:val="single" w:color="4583DD" w:sz="8" w:space="0"/>
              <w:bottom w:val="single" w:color="4583DD" w:sz="8" w:space="0"/>
              <w:right w:val="single" w:color="4583DD" w:sz="8" w:space="0"/>
              <w:tl2br w:val="nil"/>
              <w:tr2bl w:val="nil"/>
            </w:tcBorders>
            <w:shd w:val="clear" w:color="auto" w:fill="FEFEFE"/>
            <w:noWrap w:val="0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lang w:eastAsia="zh-CN"/>
              </w:rPr>
            </w:pPr>
          </w:p>
        </w:tc>
        <w:tc>
          <w:tcPr>
            <w:tcW w:w="720" w:type="dxa"/>
            <w:tcBorders>
              <w:top w:val="single" w:color="4583DD" w:sz="8" w:space="0"/>
              <w:left w:val="single" w:color="4583DD" w:sz="8" w:space="0"/>
              <w:bottom w:val="single" w:color="4583DD" w:sz="8" w:space="0"/>
              <w:right w:val="single" w:color="4583DD" w:sz="8" w:space="0"/>
              <w:tl2br w:val="nil"/>
              <w:tr2bl w:val="nil"/>
            </w:tcBorders>
            <w:shd w:val="clear" w:color="auto" w:fill="FEFEFE"/>
            <w:noWrap w:val="0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000000"/>
                <w:sz w:val="22"/>
                <w:szCs w:val="22"/>
                <w:lang w:eastAsia="zh-CN"/>
              </w:rPr>
            </w:pPr>
          </w:p>
        </w:tc>
        <w:tc>
          <w:tcPr>
            <w:tcW w:w="840" w:type="dxa"/>
            <w:tcBorders>
              <w:top w:val="single" w:color="4583DD" w:sz="8" w:space="0"/>
              <w:left w:val="single" w:color="4583DD" w:sz="8" w:space="0"/>
              <w:bottom w:val="single" w:color="4583DD" w:sz="8" w:space="0"/>
              <w:right w:val="single" w:color="4583DD" w:sz="8" w:space="0"/>
              <w:tl2br w:val="nil"/>
              <w:tr2bl w:val="nil"/>
            </w:tcBorders>
            <w:shd w:val="clear" w:color="auto" w:fill="FEFEFE"/>
            <w:noWrap w:val="0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000000"/>
                <w:sz w:val="22"/>
                <w:szCs w:val="22"/>
                <w:lang w:eastAsia="zh-CN"/>
              </w:rPr>
            </w:pPr>
          </w:p>
        </w:tc>
        <w:tc>
          <w:tcPr>
            <w:tcW w:w="720" w:type="dxa"/>
            <w:tcBorders>
              <w:top w:val="single" w:color="4583DD" w:sz="8" w:space="0"/>
              <w:left w:val="single" w:color="4583DD" w:sz="8" w:space="0"/>
              <w:bottom w:val="single" w:color="4583DD" w:sz="8" w:space="0"/>
              <w:right w:val="single" w:color="4583DD" w:sz="8" w:space="0"/>
              <w:tl2br w:val="nil"/>
              <w:tr2bl w:val="nil"/>
            </w:tcBorders>
            <w:shd w:val="clear" w:color="auto" w:fill="FEFEFE"/>
            <w:noWrap w:val="0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000000"/>
                <w:sz w:val="22"/>
                <w:szCs w:val="22"/>
                <w:lang w:eastAsia="zh-CN"/>
              </w:rPr>
            </w:pPr>
          </w:p>
        </w:tc>
      </w:tr>
      <w:tr>
        <w:tblPrEx>
          <w:tblBorders>
            <w:top w:val="double" w:color="366091" w:sz="4" w:space="0"/>
            <w:left w:val="double" w:color="366091" w:sz="4" w:space="0"/>
            <w:bottom w:val="double" w:color="366091" w:sz="4" w:space="0"/>
            <w:right w:val="double" w:color="366091" w:sz="4" w:space="0"/>
            <w:insideH w:val="single" w:color="366091" w:sz="4" w:space="0"/>
            <w:insideV w:val="single" w:color="36609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1"/>
          <w:wAfter w:w="7920" w:type="dxa"/>
          <w:trHeight w:val="485" w:hRule="atLeast"/>
        </w:trPr>
        <w:tc>
          <w:tcPr>
            <w:tcW w:w="480" w:type="dxa"/>
            <w:tcBorders>
              <w:top w:val="single" w:color="4583DD" w:sz="8" w:space="0"/>
              <w:left w:val="single" w:color="4583DD" w:sz="8" w:space="0"/>
              <w:bottom w:val="single" w:color="4583DD" w:sz="8" w:space="0"/>
              <w:right w:val="single" w:color="4583DD" w:sz="8" w:space="0"/>
              <w:tl2br w:val="nil"/>
              <w:tr2bl w:val="nil"/>
            </w:tcBorders>
            <w:shd w:val="clear" w:color="auto" w:fill="FEFEFE"/>
            <w:noWrap w:val="0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1"/>
                <w:szCs w:val="21"/>
                <w:lang w:eastAsia="zh-CN"/>
              </w:rPr>
              <w:t>4</w:t>
            </w:r>
          </w:p>
        </w:tc>
        <w:tc>
          <w:tcPr>
            <w:tcW w:w="936" w:type="dxa"/>
            <w:tcBorders>
              <w:top w:val="single" w:color="4583DD" w:sz="8" w:space="0"/>
              <w:left w:val="single" w:color="4583DD" w:sz="8" w:space="0"/>
              <w:bottom w:val="single" w:color="4583DD" w:sz="8" w:space="0"/>
              <w:right w:val="single" w:color="4583DD" w:sz="8" w:space="0"/>
              <w:tl2br w:val="nil"/>
              <w:tr2bl w:val="nil"/>
            </w:tcBorders>
            <w:shd w:val="clear" w:color="auto" w:fill="FEFEFE"/>
            <w:noWrap w:val="0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lang w:eastAsia="zh-CN"/>
              </w:rPr>
            </w:pPr>
          </w:p>
        </w:tc>
        <w:tc>
          <w:tcPr>
            <w:tcW w:w="1234" w:type="dxa"/>
            <w:tcBorders>
              <w:top w:val="single" w:color="4583DD" w:sz="8" w:space="0"/>
              <w:left w:val="single" w:color="4583DD" w:sz="8" w:space="0"/>
              <w:bottom w:val="single" w:color="4583DD" w:sz="8" w:space="0"/>
              <w:right w:val="single" w:color="4583DD" w:sz="8" w:space="0"/>
              <w:tl2br w:val="nil"/>
              <w:tr2bl w:val="nil"/>
            </w:tcBorders>
            <w:shd w:val="clear" w:color="auto" w:fill="FEFEFE"/>
            <w:noWrap w:val="0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lang w:eastAsia="zh-CN"/>
              </w:rPr>
            </w:pPr>
          </w:p>
        </w:tc>
        <w:tc>
          <w:tcPr>
            <w:tcW w:w="782" w:type="dxa"/>
            <w:tcBorders>
              <w:top w:val="single" w:color="4583DD" w:sz="8" w:space="0"/>
              <w:left w:val="single" w:color="4583DD" w:sz="8" w:space="0"/>
              <w:bottom w:val="single" w:color="4583DD" w:sz="8" w:space="0"/>
              <w:right w:val="single" w:color="4583DD" w:sz="8" w:space="0"/>
              <w:tl2br w:val="nil"/>
              <w:tr2bl w:val="nil"/>
            </w:tcBorders>
            <w:shd w:val="clear" w:color="auto" w:fill="FEFEFE"/>
            <w:noWrap w:val="0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000000"/>
                <w:sz w:val="22"/>
                <w:szCs w:val="22"/>
                <w:lang w:eastAsia="zh-CN"/>
              </w:rPr>
            </w:pPr>
          </w:p>
        </w:tc>
        <w:tc>
          <w:tcPr>
            <w:tcW w:w="720" w:type="dxa"/>
            <w:tcBorders>
              <w:top w:val="single" w:color="4583DD" w:sz="8" w:space="0"/>
              <w:left w:val="single" w:color="4583DD" w:sz="8" w:space="0"/>
              <w:bottom w:val="single" w:color="4583DD" w:sz="8" w:space="0"/>
              <w:right w:val="single" w:color="4583DD" w:sz="8" w:space="0"/>
              <w:tl2br w:val="nil"/>
              <w:tr2bl w:val="nil"/>
            </w:tcBorders>
            <w:shd w:val="clear" w:color="auto" w:fill="FEFEFE"/>
            <w:noWrap w:val="0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000000"/>
                <w:sz w:val="22"/>
                <w:szCs w:val="22"/>
                <w:lang w:eastAsia="zh-CN"/>
              </w:rPr>
            </w:pPr>
          </w:p>
        </w:tc>
        <w:tc>
          <w:tcPr>
            <w:tcW w:w="720" w:type="dxa"/>
            <w:tcBorders>
              <w:top w:val="single" w:color="4583DD" w:sz="8" w:space="0"/>
              <w:left w:val="single" w:color="4583DD" w:sz="8" w:space="0"/>
              <w:bottom w:val="single" w:color="4583DD" w:sz="8" w:space="0"/>
              <w:right w:val="single" w:color="4583DD" w:sz="8" w:space="0"/>
              <w:tl2br w:val="nil"/>
              <w:tr2bl w:val="nil"/>
            </w:tcBorders>
            <w:shd w:val="clear" w:color="auto" w:fill="FEFEFE"/>
            <w:noWrap w:val="0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000000"/>
                <w:sz w:val="22"/>
                <w:szCs w:val="22"/>
                <w:lang w:eastAsia="zh-CN"/>
              </w:rPr>
            </w:pPr>
          </w:p>
        </w:tc>
        <w:tc>
          <w:tcPr>
            <w:tcW w:w="720" w:type="dxa"/>
            <w:tcBorders>
              <w:top w:val="single" w:color="4583DD" w:sz="8" w:space="0"/>
              <w:left w:val="single" w:color="4583DD" w:sz="8" w:space="0"/>
              <w:bottom w:val="single" w:color="4583DD" w:sz="8" w:space="0"/>
              <w:right w:val="single" w:color="4583DD" w:sz="8" w:space="0"/>
              <w:tl2br w:val="nil"/>
              <w:tr2bl w:val="nil"/>
            </w:tcBorders>
            <w:shd w:val="clear" w:color="auto" w:fill="FEFEFE"/>
            <w:noWrap w:val="0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000000"/>
                <w:sz w:val="22"/>
                <w:szCs w:val="22"/>
                <w:lang w:eastAsia="zh-CN"/>
              </w:rPr>
            </w:pPr>
          </w:p>
        </w:tc>
        <w:tc>
          <w:tcPr>
            <w:tcW w:w="480" w:type="dxa"/>
            <w:tcBorders>
              <w:top w:val="single" w:color="4583DD" w:sz="8" w:space="0"/>
              <w:left w:val="single" w:color="4583DD" w:sz="8" w:space="0"/>
              <w:bottom w:val="single" w:color="4583DD" w:sz="8" w:space="0"/>
              <w:right w:val="single" w:color="4583DD" w:sz="8" w:space="0"/>
              <w:tl2br w:val="nil"/>
              <w:tr2bl w:val="nil"/>
            </w:tcBorders>
            <w:shd w:val="clear" w:color="auto" w:fill="FEFEFE"/>
            <w:noWrap w:val="0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1"/>
                <w:szCs w:val="21"/>
                <w:lang w:eastAsia="zh-CN"/>
              </w:rPr>
              <w:t>1</w:t>
            </w:r>
            <w:r>
              <w:rPr>
                <w:rFonts w:hint="eastAsia" w:ascii="微软雅黑" w:hAnsi="微软雅黑" w:eastAsia="微软雅黑" w:cs="微软雅黑"/>
                <w:color w:val="000000"/>
                <w:sz w:val="21"/>
                <w:szCs w:val="21"/>
                <w:lang w:val="en-US" w:eastAsia="zh-CN"/>
              </w:rPr>
              <w:t>4</w:t>
            </w:r>
          </w:p>
        </w:tc>
        <w:tc>
          <w:tcPr>
            <w:tcW w:w="888" w:type="dxa"/>
            <w:tcBorders>
              <w:top w:val="single" w:color="4583DD" w:sz="8" w:space="0"/>
              <w:left w:val="single" w:color="4583DD" w:sz="8" w:space="0"/>
              <w:bottom w:val="single" w:color="4583DD" w:sz="8" w:space="0"/>
              <w:right w:val="single" w:color="4583DD" w:sz="8" w:space="0"/>
              <w:tl2br w:val="nil"/>
              <w:tr2bl w:val="nil"/>
            </w:tcBorders>
            <w:shd w:val="clear" w:color="auto" w:fill="FEFEFE"/>
            <w:noWrap w:val="0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lang w:eastAsia="zh-CN"/>
              </w:rPr>
            </w:pPr>
          </w:p>
        </w:tc>
        <w:tc>
          <w:tcPr>
            <w:tcW w:w="840" w:type="dxa"/>
            <w:tcBorders>
              <w:top w:val="single" w:color="4583DD" w:sz="8" w:space="0"/>
              <w:left w:val="single" w:color="4583DD" w:sz="8" w:space="0"/>
              <w:bottom w:val="single" w:color="4583DD" w:sz="8" w:space="0"/>
              <w:right w:val="single" w:color="4583DD" w:sz="8" w:space="0"/>
              <w:tl2br w:val="nil"/>
              <w:tr2bl w:val="nil"/>
            </w:tcBorders>
            <w:shd w:val="clear" w:color="auto" w:fill="FEFEFE"/>
            <w:noWrap w:val="0"/>
            <w:vAlign w:val="top"/>
          </w:tcPr>
          <w:p>
            <w:pPr>
              <w:ind w:firstLine="120" w:firstLineChars="50"/>
              <w:rPr>
                <w:rFonts w:hint="eastAsia" w:ascii="微软雅黑" w:hAnsi="微软雅黑" w:eastAsia="微软雅黑" w:cs="微软雅黑"/>
                <w:color w:val="000000"/>
              </w:rPr>
            </w:pPr>
          </w:p>
        </w:tc>
        <w:tc>
          <w:tcPr>
            <w:tcW w:w="1080" w:type="dxa"/>
            <w:tcBorders>
              <w:top w:val="single" w:color="4583DD" w:sz="8" w:space="0"/>
              <w:left w:val="single" w:color="4583DD" w:sz="8" w:space="0"/>
              <w:bottom w:val="single" w:color="4583DD" w:sz="8" w:space="0"/>
              <w:right w:val="single" w:color="4583DD" w:sz="8" w:space="0"/>
              <w:tl2br w:val="nil"/>
              <w:tr2bl w:val="nil"/>
            </w:tcBorders>
            <w:shd w:val="clear" w:color="auto" w:fill="FEFEFE"/>
            <w:noWrap w:val="0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lang w:eastAsia="zh-CN"/>
              </w:rPr>
            </w:pPr>
          </w:p>
        </w:tc>
        <w:tc>
          <w:tcPr>
            <w:tcW w:w="720" w:type="dxa"/>
            <w:tcBorders>
              <w:top w:val="single" w:color="4583DD" w:sz="8" w:space="0"/>
              <w:left w:val="single" w:color="4583DD" w:sz="8" w:space="0"/>
              <w:bottom w:val="single" w:color="4583DD" w:sz="8" w:space="0"/>
              <w:right w:val="single" w:color="4583DD" w:sz="8" w:space="0"/>
              <w:tl2br w:val="nil"/>
              <w:tr2bl w:val="nil"/>
            </w:tcBorders>
            <w:shd w:val="clear" w:color="auto" w:fill="FEFEFE"/>
            <w:noWrap w:val="0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000000"/>
                <w:sz w:val="22"/>
                <w:szCs w:val="22"/>
                <w:lang w:eastAsia="zh-CN"/>
              </w:rPr>
            </w:pPr>
          </w:p>
        </w:tc>
        <w:tc>
          <w:tcPr>
            <w:tcW w:w="840" w:type="dxa"/>
            <w:tcBorders>
              <w:top w:val="single" w:color="4583DD" w:sz="8" w:space="0"/>
              <w:left w:val="single" w:color="4583DD" w:sz="8" w:space="0"/>
              <w:bottom w:val="single" w:color="4583DD" w:sz="8" w:space="0"/>
              <w:right w:val="single" w:color="4583DD" w:sz="8" w:space="0"/>
              <w:tl2br w:val="nil"/>
              <w:tr2bl w:val="nil"/>
            </w:tcBorders>
            <w:shd w:val="clear" w:color="auto" w:fill="FEFEFE"/>
            <w:noWrap w:val="0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000000"/>
                <w:sz w:val="22"/>
                <w:szCs w:val="22"/>
                <w:lang w:eastAsia="zh-CN"/>
              </w:rPr>
            </w:pPr>
          </w:p>
        </w:tc>
        <w:tc>
          <w:tcPr>
            <w:tcW w:w="720" w:type="dxa"/>
            <w:tcBorders>
              <w:top w:val="single" w:color="4583DD" w:sz="8" w:space="0"/>
              <w:left w:val="single" w:color="4583DD" w:sz="8" w:space="0"/>
              <w:bottom w:val="single" w:color="4583DD" w:sz="8" w:space="0"/>
              <w:right w:val="single" w:color="4583DD" w:sz="8" w:space="0"/>
              <w:tl2br w:val="nil"/>
              <w:tr2bl w:val="nil"/>
            </w:tcBorders>
            <w:shd w:val="clear" w:color="auto" w:fill="FEFEFE"/>
            <w:noWrap w:val="0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000000"/>
                <w:sz w:val="22"/>
                <w:szCs w:val="22"/>
                <w:lang w:eastAsia="zh-CN"/>
              </w:rPr>
            </w:pPr>
          </w:p>
        </w:tc>
      </w:tr>
      <w:tr>
        <w:tblPrEx>
          <w:tblBorders>
            <w:top w:val="double" w:color="366091" w:sz="4" w:space="0"/>
            <w:left w:val="double" w:color="366091" w:sz="4" w:space="0"/>
            <w:bottom w:val="double" w:color="366091" w:sz="4" w:space="0"/>
            <w:right w:val="double" w:color="366091" w:sz="4" w:space="0"/>
            <w:insideH w:val="single" w:color="366091" w:sz="4" w:space="0"/>
            <w:insideV w:val="single" w:color="36609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1"/>
          <w:wAfter w:w="7920" w:type="dxa"/>
          <w:trHeight w:val="485" w:hRule="atLeast"/>
        </w:trPr>
        <w:tc>
          <w:tcPr>
            <w:tcW w:w="480" w:type="dxa"/>
            <w:tcBorders>
              <w:top w:val="single" w:color="4583DD" w:sz="8" w:space="0"/>
              <w:left w:val="single" w:color="4583DD" w:sz="8" w:space="0"/>
              <w:bottom w:val="single" w:color="4583DD" w:sz="8" w:space="0"/>
              <w:right w:val="single" w:color="4583DD" w:sz="8" w:space="0"/>
              <w:tl2br w:val="nil"/>
              <w:tr2bl w:val="nil"/>
            </w:tcBorders>
            <w:shd w:val="clear" w:color="auto" w:fill="FEFEFE"/>
            <w:noWrap w:val="0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1"/>
                <w:szCs w:val="21"/>
                <w:lang w:eastAsia="zh-CN"/>
              </w:rPr>
              <w:t>5</w:t>
            </w:r>
          </w:p>
        </w:tc>
        <w:tc>
          <w:tcPr>
            <w:tcW w:w="936" w:type="dxa"/>
            <w:tcBorders>
              <w:top w:val="single" w:color="4583DD" w:sz="8" w:space="0"/>
              <w:left w:val="single" w:color="4583DD" w:sz="8" w:space="0"/>
              <w:bottom w:val="single" w:color="4583DD" w:sz="8" w:space="0"/>
              <w:right w:val="single" w:color="4583DD" w:sz="8" w:space="0"/>
              <w:tl2br w:val="nil"/>
              <w:tr2bl w:val="nil"/>
            </w:tcBorders>
            <w:shd w:val="clear" w:color="auto" w:fill="FEFEFE"/>
            <w:noWrap w:val="0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lang w:eastAsia="zh-CN"/>
              </w:rPr>
            </w:pPr>
          </w:p>
        </w:tc>
        <w:tc>
          <w:tcPr>
            <w:tcW w:w="1234" w:type="dxa"/>
            <w:tcBorders>
              <w:top w:val="single" w:color="4583DD" w:sz="8" w:space="0"/>
              <w:left w:val="single" w:color="4583DD" w:sz="8" w:space="0"/>
              <w:bottom w:val="single" w:color="4583DD" w:sz="8" w:space="0"/>
              <w:right w:val="single" w:color="4583DD" w:sz="8" w:space="0"/>
              <w:tl2br w:val="nil"/>
              <w:tr2bl w:val="nil"/>
            </w:tcBorders>
            <w:shd w:val="clear" w:color="auto" w:fill="FEFEFE"/>
            <w:noWrap w:val="0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lang w:eastAsia="zh-CN"/>
              </w:rPr>
            </w:pPr>
          </w:p>
        </w:tc>
        <w:tc>
          <w:tcPr>
            <w:tcW w:w="782" w:type="dxa"/>
            <w:tcBorders>
              <w:top w:val="single" w:color="4583DD" w:sz="8" w:space="0"/>
              <w:left w:val="single" w:color="4583DD" w:sz="8" w:space="0"/>
              <w:bottom w:val="single" w:color="4583DD" w:sz="8" w:space="0"/>
              <w:right w:val="single" w:color="4583DD" w:sz="8" w:space="0"/>
              <w:tl2br w:val="nil"/>
              <w:tr2bl w:val="nil"/>
            </w:tcBorders>
            <w:shd w:val="clear" w:color="auto" w:fill="FEFEFE"/>
            <w:noWrap w:val="0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lang w:eastAsia="zh-CN"/>
              </w:rPr>
            </w:pPr>
          </w:p>
        </w:tc>
        <w:tc>
          <w:tcPr>
            <w:tcW w:w="720" w:type="dxa"/>
            <w:tcBorders>
              <w:top w:val="single" w:color="4583DD" w:sz="8" w:space="0"/>
              <w:left w:val="single" w:color="4583DD" w:sz="8" w:space="0"/>
              <w:bottom w:val="single" w:color="4583DD" w:sz="8" w:space="0"/>
              <w:right w:val="single" w:color="4583DD" w:sz="8" w:space="0"/>
              <w:tl2br w:val="nil"/>
              <w:tr2bl w:val="nil"/>
            </w:tcBorders>
            <w:shd w:val="clear" w:color="auto" w:fill="FEFEFE"/>
            <w:noWrap w:val="0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000000"/>
                <w:sz w:val="22"/>
                <w:szCs w:val="22"/>
                <w:lang w:eastAsia="zh-CN"/>
              </w:rPr>
            </w:pPr>
          </w:p>
        </w:tc>
        <w:tc>
          <w:tcPr>
            <w:tcW w:w="720" w:type="dxa"/>
            <w:tcBorders>
              <w:top w:val="single" w:color="4583DD" w:sz="8" w:space="0"/>
              <w:left w:val="single" w:color="4583DD" w:sz="8" w:space="0"/>
              <w:bottom w:val="single" w:color="4583DD" w:sz="8" w:space="0"/>
              <w:right w:val="single" w:color="4583DD" w:sz="8" w:space="0"/>
              <w:tl2br w:val="nil"/>
              <w:tr2bl w:val="nil"/>
            </w:tcBorders>
            <w:shd w:val="clear" w:color="auto" w:fill="FEFEFE"/>
            <w:noWrap w:val="0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000000"/>
                <w:sz w:val="22"/>
                <w:szCs w:val="22"/>
                <w:lang w:eastAsia="zh-CN"/>
              </w:rPr>
            </w:pPr>
          </w:p>
        </w:tc>
        <w:tc>
          <w:tcPr>
            <w:tcW w:w="720" w:type="dxa"/>
            <w:tcBorders>
              <w:top w:val="single" w:color="4583DD" w:sz="8" w:space="0"/>
              <w:left w:val="single" w:color="4583DD" w:sz="8" w:space="0"/>
              <w:bottom w:val="single" w:color="4583DD" w:sz="8" w:space="0"/>
              <w:right w:val="single" w:color="4583DD" w:sz="8" w:space="0"/>
              <w:tl2br w:val="nil"/>
              <w:tr2bl w:val="nil"/>
            </w:tcBorders>
            <w:shd w:val="clear" w:color="auto" w:fill="FEFEFE"/>
            <w:noWrap w:val="0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000000"/>
                <w:sz w:val="22"/>
                <w:szCs w:val="22"/>
                <w:lang w:eastAsia="zh-CN"/>
              </w:rPr>
            </w:pPr>
          </w:p>
        </w:tc>
        <w:tc>
          <w:tcPr>
            <w:tcW w:w="480" w:type="dxa"/>
            <w:tcBorders>
              <w:top w:val="single" w:color="4583DD" w:sz="8" w:space="0"/>
              <w:left w:val="single" w:color="4583DD" w:sz="8" w:space="0"/>
              <w:bottom w:val="single" w:color="4583DD" w:sz="8" w:space="0"/>
              <w:right w:val="single" w:color="4583DD" w:sz="8" w:space="0"/>
              <w:tl2br w:val="nil"/>
              <w:tr2bl w:val="nil"/>
            </w:tcBorders>
            <w:shd w:val="clear" w:color="auto" w:fill="FEFEFE"/>
            <w:noWrap w:val="0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1"/>
                <w:szCs w:val="21"/>
                <w:lang w:val="en-US" w:eastAsia="zh-CN"/>
              </w:rPr>
              <w:t>15</w:t>
            </w:r>
          </w:p>
        </w:tc>
        <w:tc>
          <w:tcPr>
            <w:tcW w:w="888" w:type="dxa"/>
            <w:tcBorders>
              <w:top w:val="single" w:color="4583DD" w:sz="8" w:space="0"/>
              <w:left w:val="single" w:color="4583DD" w:sz="8" w:space="0"/>
              <w:bottom w:val="single" w:color="4583DD" w:sz="8" w:space="0"/>
              <w:right w:val="single" w:color="4583DD" w:sz="8" w:space="0"/>
              <w:tl2br w:val="nil"/>
              <w:tr2bl w:val="nil"/>
            </w:tcBorders>
            <w:shd w:val="clear" w:color="auto" w:fill="FEFEFE"/>
            <w:noWrap w:val="0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lang w:eastAsia="zh-CN"/>
              </w:rPr>
            </w:pPr>
          </w:p>
        </w:tc>
        <w:tc>
          <w:tcPr>
            <w:tcW w:w="840" w:type="dxa"/>
            <w:tcBorders>
              <w:top w:val="single" w:color="4583DD" w:sz="8" w:space="0"/>
              <w:left w:val="single" w:color="4583DD" w:sz="8" w:space="0"/>
              <w:bottom w:val="single" w:color="4583DD" w:sz="8" w:space="0"/>
              <w:right w:val="single" w:color="4583DD" w:sz="8" w:space="0"/>
              <w:tl2br w:val="nil"/>
              <w:tr2bl w:val="nil"/>
            </w:tcBorders>
            <w:shd w:val="clear" w:color="auto" w:fill="FEFEFE"/>
            <w:noWrap w:val="0"/>
            <w:vAlign w:val="top"/>
          </w:tcPr>
          <w:p>
            <w:pPr>
              <w:rPr>
                <w:rFonts w:hint="eastAsia" w:ascii="微软雅黑" w:hAnsi="微软雅黑" w:eastAsia="微软雅黑" w:cs="微软雅黑"/>
                <w:color w:val="000000"/>
              </w:rPr>
            </w:pPr>
          </w:p>
        </w:tc>
        <w:tc>
          <w:tcPr>
            <w:tcW w:w="1080" w:type="dxa"/>
            <w:tcBorders>
              <w:top w:val="single" w:color="4583DD" w:sz="8" w:space="0"/>
              <w:left w:val="single" w:color="4583DD" w:sz="8" w:space="0"/>
              <w:bottom w:val="single" w:color="4583DD" w:sz="8" w:space="0"/>
              <w:right w:val="single" w:color="4583DD" w:sz="8" w:space="0"/>
              <w:tl2br w:val="nil"/>
              <w:tr2bl w:val="nil"/>
            </w:tcBorders>
            <w:shd w:val="clear" w:color="auto" w:fill="FEFEFE"/>
            <w:noWrap w:val="0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lang w:eastAsia="zh-CN"/>
              </w:rPr>
            </w:pPr>
          </w:p>
        </w:tc>
        <w:tc>
          <w:tcPr>
            <w:tcW w:w="720" w:type="dxa"/>
            <w:tcBorders>
              <w:top w:val="single" w:color="4583DD" w:sz="8" w:space="0"/>
              <w:left w:val="single" w:color="4583DD" w:sz="8" w:space="0"/>
              <w:bottom w:val="single" w:color="4583DD" w:sz="8" w:space="0"/>
              <w:right w:val="single" w:color="4583DD" w:sz="8" w:space="0"/>
              <w:tl2br w:val="nil"/>
              <w:tr2bl w:val="nil"/>
            </w:tcBorders>
            <w:shd w:val="clear" w:color="auto" w:fill="FEFEFE"/>
            <w:noWrap w:val="0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000000"/>
                <w:sz w:val="22"/>
                <w:szCs w:val="22"/>
                <w:lang w:eastAsia="zh-CN"/>
              </w:rPr>
            </w:pPr>
          </w:p>
        </w:tc>
        <w:tc>
          <w:tcPr>
            <w:tcW w:w="840" w:type="dxa"/>
            <w:tcBorders>
              <w:top w:val="single" w:color="4583DD" w:sz="8" w:space="0"/>
              <w:left w:val="single" w:color="4583DD" w:sz="8" w:space="0"/>
              <w:bottom w:val="single" w:color="4583DD" w:sz="8" w:space="0"/>
              <w:right w:val="single" w:color="4583DD" w:sz="8" w:space="0"/>
              <w:tl2br w:val="nil"/>
              <w:tr2bl w:val="nil"/>
            </w:tcBorders>
            <w:shd w:val="clear" w:color="auto" w:fill="FEFEFE"/>
            <w:noWrap w:val="0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000000"/>
                <w:sz w:val="22"/>
                <w:szCs w:val="22"/>
                <w:lang w:eastAsia="zh-CN"/>
              </w:rPr>
            </w:pPr>
          </w:p>
        </w:tc>
        <w:tc>
          <w:tcPr>
            <w:tcW w:w="720" w:type="dxa"/>
            <w:tcBorders>
              <w:top w:val="single" w:color="4583DD" w:sz="8" w:space="0"/>
              <w:left w:val="single" w:color="4583DD" w:sz="8" w:space="0"/>
              <w:bottom w:val="single" w:color="4583DD" w:sz="8" w:space="0"/>
              <w:right w:val="single" w:color="4583DD" w:sz="8" w:space="0"/>
              <w:tl2br w:val="nil"/>
              <w:tr2bl w:val="nil"/>
            </w:tcBorders>
            <w:shd w:val="clear" w:color="auto" w:fill="FEFEFE"/>
            <w:noWrap w:val="0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000000"/>
                <w:sz w:val="22"/>
                <w:szCs w:val="22"/>
                <w:lang w:eastAsia="zh-CN"/>
              </w:rPr>
            </w:pPr>
          </w:p>
        </w:tc>
      </w:tr>
      <w:tr>
        <w:tblPrEx>
          <w:tblBorders>
            <w:top w:val="double" w:color="366091" w:sz="4" w:space="0"/>
            <w:left w:val="double" w:color="366091" w:sz="4" w:space="0"/>
            <w:bottom w:val="double" w:color="366091" w:sz="4" w:space="0"/>
            <w:right w:val="double" w:color="366091" w:sz="4" w:space="0"/>
            <w:insideH w:val="single" w:color="366091" w:sz="4" w:space="0"/>
            <w:insideV w:val="single" w:color="36609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1"/>
          <w:wAfter w:w="7920" w:type="dxa"/>
          <w:trHeight w:val="485" w:hRule="atLeast"/>
        </w:trPr>
        <w:tc>
          <w:tcPr>
            <w:tcW w:w="480" w:type="dxa"/>
            <w:tcBorders>
              <w:top w:val="single" w:color="4583DD" w:sz="8" w:space="0"/>
              <w:left w:val="single" w:color="4583DD" w:sz="8" w:space="0"/>
              <w:bottom w:val="single" w:color="4583DD" w:sz="8" w:space="0"/>
              <w:right w:val="single" w:color="4583DD" w:sz="8" w:space="0"/>
              <w:tl2br w:val="nil"/>
              <w:tr2bl w:val="nil"/>
            </w:tcBorders>
            <w:shd w:val="clear" w:color="auto" w:fill="FEFEFE"/>
            <w:noWrap w:val="0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1"/>
                <w:szCs w:val="21"/>
                <w:lang w:eastAsia="zh-CN"/>
              </w:rPr>
              <w:t>6</w:t>
            </w:r>
          </w:p>
        </w:tc>
        <w:tc>
          <w:tcPr>
            <w:tcW w:w="936" w:type="dxa"/>
            <w:tcBorders>
              <w:top w:val="single" w:color="4583DD" w:sz="8" w:space="0"/>
              <w:left w:val="single" w:color="4583DD" w:sz="8" w:space="0"/>
              <w:bottom w:val="single" w:color="4583DD" w:sz="8" w:space="0"/>
              <w:right w:val="single" w:color="4583DD" w:sz="8" w:space="0"/>
              <w:tl2br w:val="nil"/>
              <w:tr2bl w:val="nil"/>
            </w:tcBorders>
            <w:shd w:val="clear" w:color="auto" w:fill="FEFEFE"/>
            <w:noWrap w:val="0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lang w:eastAsia="zh-CN"/>
              </w:rPr>
            </w:pPr>
          </w:p>
        </w:tc>
        <w:tc>
          <w:tcPr>
            <w:tcW w:w="1234" w:type="dxa"/>
            <w:tcBorders>
              <w:top w:val="single" w:color="4583DD" w:sz="8" w:space="0"/>
              <w:left w:val="single" w:color="4583DD" w:sz="8" w:space="0"/>
              <w:bottom w:val="single" w:color="4583DD" w:sz="8" w:space="0"/>
              <w:right w:val="single" w:color="4583DD" w:sz="8" w:space="0"/>
              <w:tl2br w:val="nil"/>
              <w:tr2bl w:val="nil"/>
            </w:tcBorders>
            <w:shd w:val="clear" w:color="auto" w:fill="FEFEFE"/>
            <w:noWrap w:val="0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lang w:eastAsia="zh-CN"/>
              </w:rPr>
            </w:pPr>
          </w:p>
        </w:tc>
        <w:tc>
          <w:tcPr>
            <w:tcW w:w="782" w:type="dxa"/>
            <w:tcBorders>
              <w:top w:val="single" w:color="4583DD" w:sz="8" w:space="0"/>
              <w:left w:val="single" w:color="4583DD" w:sz="8" w:space="0"/>
              <w:bottom w:val="single" w:color="4583DD" w:sz="8" w:space="0"/>
              <w:right w:val="single" w:color="4583DD" w:sz="8" w:space="0"/>
              <w:tl2br w:val="nil"/>
              <w:tr2bl w:val="nil"/>
            </w:tcBorders>
            <w:shd w:val="clear" w:color="auto" w:fill="FEFEFE"/>
            <w:noWrap w:val="0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lang w:eastAsia="zh-CN"/>
              </w:rPr>
            </w:pPr>
          </w:p>
        </w:tc>
        <w:tc>
          <w:tcPr>
            <w:tcW w:w="720" w:type="dxa"/>
            <w:tcBorders>
              <w:top w:val="single" w:color="4583DD" w:sz="8" w:space="0"/>
              <w:left w:val="single" w:color="4583DD" w:sz="8" w:space="0"/>
              <w:bottom w:val="single" w:color="4583DD" w:sz="8" w:space="0"/>
              <w:right w:val="single" w:color="4583DD" w:sz="8" w:space="0"/>
              <w:tl2br w:val="nil"/>
              <w:tr2bl w:val="nil"/>
            </w:tcBorders>
            <w:shd w:val="clear" w:color="auto" w:fill="FEFEFE"/>
            <w:noWrap w:val="0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000000"/>
                <w:sz w:val="22"/>
                <w:szCs w:val="22"/>
                <w:lang w:eastAsia="zh-CN"/>
              </w:rPr>
            </w:pPr>
          </w:p>
        </w:tc>
        <w:tc>
          <w:tcPr>
            <w:tcW w:w="720" w:type="dxa"/>
            <w:tcBorders>
              <w:top w:val="single" w:color="4583DD" w:sz="8" w:space="0"/>
              <w:left w:val="single" w:color="4583DD" w:sz="8" w:space="0"/>
              <w:bottom w:val="single" w:color="4583DD" w:sz="8" w:space="0"/>
              <w:right w:val="single" w:color="4583DD" w:sz="8" w:space="0"/>
              <w:tl2br w:val="nil"/>
              <w:tr2bl w:val="nil"/>
            </w:tcBorders>
            <w:shd w:val="clear" w:color="auto" w:fill="FEFEFE"/>
            <w:noWrap w:val="0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000000"/>
                <w:sz w:val="22"/>
                <w:szCs w:val="22"/>
                <w:lang w:eastAsia="zh-CN"/>
              </w:rPr>
            </w:pPr>
          </w:p>
        </w:tc>
        <w:tc>
          <w:tcPr>
            <w:tcW w:w="720" w:type="dxa"/>
            <w:tcBorders>
              <w:top w:val="single" w:color="4583DD" w:sz="8" w:space="0"/>
              <w:left w:val="single" w:color="4583DD" w:sz="8" w:space="0"/>
              <w:bottom w:val="single" w:color="4583DD" w:sz="8" w:space="0"/>
              <w:right w:val="single" w:color="4583DD" w:sz="8" w:space="0"/>
              <w:tl2br w:val="nil"/>
              <w:tr2bl w:val="nil"/>
            </w:tcBorders>
            <w:shd w:val="clear" w:color="auto" w:fill="FEFEFE"/>
            <w:noWrap w:val="0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000000"/>
                <w:sz w:val="22"/>
                <w:szCs w:val="22"/>
                <w:lang w:eastAsia="zh-CN"/>
              </w:rPr>
            </w:pPr>
          </w:p>
        </w:tc>
        <w:tc>
          <w:tcPr>
            <w:tcW w:w="480" w:type="dxa"/>
            <w:tcBorders>
              <w:top w:val="single" w:color="4583DD" w:sz="8" w:space="0"/>
              <w:left w:val="single" w:color="4583DD" w:sz="8" w:space="0"/>
              <w:bottom w:val="single" w:color="4583DD" w:sz="8" w:space="0"/>
              <w:right w:val="single" w:color="4583DD" w:sz="8" w:space="0"/>
              <w:tl2br w:val="nil"/>
              <w:tr2bl w:val="nil"/>
            </w:tcBorders>
            <w:shd w:val="clear" w:color="auto" w:fill="FEFEFE"/>
            <w:noWrap w:val="0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1"/>
                <w:szCs w:val="21"/>
                <w:lang w:val="en-US" w:eastAsia="zh-CN"/>
              </w:rPr>
              <w:t>16</w:t>
            </w:r>
          </w:p>
        </w:tc>
        <w:tc>
          <w:tcPr>
            <w:tcW w:w="888" w:type="dxa"/>
            <w:tcBorders>
              <w:top w:val="single" w:color="4583DD" w:sz="8" w:space="0"/>
              <w:left w:val="single" w:color="4583DD" w:sz="8" w:space="0"/>
              <w:bottom w:val="single" w:color="4583DD" w:sz="8" w:space="0"/>
              <w:right w:val="single" w:color="4583DD" w:sz="8" w:space="0"/>
              <w:tl2br w:val="nil"/>
              <w:tr2bl w:val="nil"/>
            </w:tcBorders>
            <w:shd w:val="clear" w:color="auto" w:fill="FEFEFE"/>
            <w:noWrap w:val="0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lang w:eastAsia="zh-CN"/>
              </w:rPr>
            </w:pPr>
          </w:p>
        </w:tc>
        <w:tc>
          <w:tcPr>
            <w:tcW w:w="840" w:type="dxa"/>
            <w:tcBorders>
              <w:top w:val="single" w:color="4583DD" w:sz="8" w:space="0"/>
              <w:left w:val="single" w:color="4583DD" w:sz="8" w:space="0"/>
              <w:bottom w:val="single" w:color="4583DD" w:sz="8" w:space="0"/>
              <w:right w:val="single" w:color="4583DD" w:sz="8" w:space="0"/>
              <w:tl2br w:val="nil"/>
              <w:tr2bl w:val="nil"/>
            </w:tcBorders>
            <w:shd w:val="clear" w:color="auto" w:fill="FEFEFE"/>
            <w:noWrap w:val="0"/>
            <w:vAlign w:val="top"/>
          </w:tcPr>
          <w:p>
            <w:pPr>
              <w:rPr>
                <w:rFonts w:hint="eastAsia" w:ascii="微软雅黑" w:hAnsi="微软雅黑" w:eastAsia="微软雅黑" w:cs="微软雅黑"/>
                <w:color w:val="000000"/>
              </w:rPr>
            </w:pPr>
          </w:p>
        </w:tc>
        <w:tc>
          <w:tcPr>
            <w:tcW w:w="1080" w:type="dxa"/>
            <w:tcBorders>
              <w:top w:val="single" w:color="4583DD" w:sz="8" w:space="0"/>
              <w:left w:val="single" w:color="4583DD" w:sz="8" w:space="0"/>
              <w:bottom w:val="single" w:color="4583DD" w:sz="8" w:space="0"/>
              <w:right w:val="single" w:color="4583DD" w:sz="8" w:space="0"/>
              <w:tl2br w:val="nil"/>
              <w:tr2bl w:val="nil"/>
            </w:tcBorders>
            <w:shd w:val="clear" w:color="auto" w:fill="FEFEFE"/>
            <w:noWrap w:val="0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lang w:eastAsia="zh-CN"/>
              </w:rPr>
            </w:pPr>
          </w:p>
        </w:tc>
        <w:tc>
          <w:tcPr>
            <w:tcW w:w="720" w:type="dxa"/>
            <w:tcBorders>
              <w:top w:val="single" w:color="4583DD" w:sz="8" w:space="0"/>
              <w:left w:val="single" w:color="4583DD" w:sz="8" w:space="0"/>
              <w:bottom w:val="single" w:color="4583DD" w:sz="8" w:space="0"/>
              <w:right w:val="single" w:color="4583DD" w:sz="8" w:space="0"/>
              <w:tl2br w:val="nil"/>
              <w:tr2bl w:val="nil"/>
            </w:tcBorders>
            <w:shd w:val="clear" w:color="auto" w:fill="FEFEFE"/>
            <w:noWrap w:val="0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000000"/>
                <w:sz w:val="22"/>
                <w:szCs w:val="22"/>
                <w:lang w:eastAsia="zh-CN"/>
              </w:rPr>
            </w:pPr>
          </w:p>
        </w:tc>
        <w:tc>
          <w:tcPr>
            <w:tcW w:w="840" w:type="dxa"/>
            <w:tcBorders>
              <w:top w:val="single" w:color="4583DD" w:sz="8" w:space="0"/>
              <w:left w:val="single" w:color="4583DD" w:sz="8" w:space="0"/>
              <w:bottom w:val="single" w:color="4583DD" w:sz="8" w:space="0"/>
              <w:right w:val="single" w:color="4583DD" w:sz="8" w:space="0"/>
              <w:tl2br w:val="nil"/>
              <w:tr2bl w:val="nil"/>
            </w:tcBorders>
            <w:shd w:val="clear" w:color="auto" w:fill="FEFEFE"/>
            <w:noWrap w:val="0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000000"/>
                <w:sz w:val="22"/>
                <w:szCs w:val="22"/>
                <w:lang w:eastAsia="zh-CN"/>
              </w:rPr>
            </w:pPr>
          </w:p>
        </w:tc>
        <w:tc>
          <w:tcPr>
            <w:tcW w:w="720" w:type="dxa"/>
            <w:tcBorders>
              <w:top w:val="single" w:color="4583DD" w:sz="8" w:space="0"/>
              <w:left w:val="single" w:color="4583DD" w:sz="8" w:space="0"/>
              <w:bottom w:val="single" w:color="4583DD" w:sz="8" w:space="0"/>
              <w:right w:val="single" w:color="4583DD" w:sz="8" w:space="0"/>
              <w:tl2br w:val="nil"/>
              <w:tr2bl w:val="nil"/>
            </w:tcBorders>
            <w:shd w:val="clear" w:color="auto" w:fill="FEFEFE"/>
            <w:noWrap w:val="0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000000"/>
                <w:sz w:val="22"/>
                <w:szCs w:val="22"/>
                <w:lang w:eastAsia="zh-CN"/>
              </w:rPr>
            </w:pPr>
          </w:p>
        </w:tc>
      </w:tr>
      <w:tr>
        <w:tblPrEx>
          <w:tblBorders>
            <w:top w:val="double" w:color="366091" w:sz="4" w:space="0"/>
            <w:left w:val="double" w:color="366091" w:sz="4" w:space="0"/>
            <w:bottom w:val="double" w:color="366091" w:sz="4" w:space="0"/>
            <w:right w:val="double" w:color="366091" w:sz="4" w:space="0"/>
            <w:insideH w:val="single" w:color="366091" w:sz="4" w:space="0"/>
            <w:insideV w:val="single" w:color="36609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1"/>
          <w:wAfter w:w="7920" w:type="dxa"/>
          <w:trHeight w:val="485" w:hRule="atLeast"/>
        </w:trPr>
        <w:tc>
          <w:tcPr>
            <w:tcW w:w="480" w:type="dxa"/>
            <w:tcBorders>
              <w:top w:val="single" w:color="4583DD" w:sz="8" w:space="0"/>
              <w:left w:val="single" w:color="4583DD" w:sz="8" w:space="0"/>
              <w:bottom w:val="single" w:color="4583DD" w:sz="8" w:space="0"/>
              <w:right w:val="single" w:color="4583DD" w:sz="8" w:space="0"/>
              <w:tl2br w:val="nil"/>
              <w:tr2bl w:val="nil"/>
            </w:tcBorders>
            <w:shd w:val="clear" w:color="auto" w:fill="FEFEFE"/>
            <w:noWrap w:val="0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1"/>
                <w:szCs w:val="21"/>
                <w:lang w:eastAsia="zh-CN"/>
              </w:rPr>
              <w:t>7</w:t>
            </w:r>
          </w:p>
        </w:tc>
        <w:tc>
          <w:tcPr>
            <w:tcW w:w="936" w:type="dxa"/>
            <w:tcBorders>
              <w:top w:val="single" w:color="4583DD" w:sz="8" w:space="0"/>
              <w:left w:val="single" w:color="4583DD" w:sz="8" w:space="0"/>
              <w:bottom w:val="single" w:color="4583DD" w:sz="8" w:space="0"/>
              <w:right w:val="single" w:color="4583DD" w:sz="8" w:space="0"/>
              <w:tl2br w:val="nil"/>
              <w:tr2bl w:val="nil"/>
            </w:tcBorders>
            <w:shd w:val="clear" w:color="auto" w:fill="FEFEFE"/>
            <w:noWrap w:val="0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lang w:eastAsia="zh-CN"/>
              </w:rPr>
            </w:pPr>
          </w:p>
        </w:tc>
        <w:tc>
          <w:tcPr>
            <w:tcW w:w="1234" w:type="dxa"/>
            <w:tcBorders>
              <w:top w:val="single" w:color="4583DD" w:sz="8" w:space="0"/>
              <w:left w:val="single" w:color="4583DD" w:sz="8" w:space="0"/>
              <w:bottom w:val="single" w:color="4583DD" w:sz="8" w:space="0"/>
              <w:right w:val="single" w:color="4583DD" w:sz="8" w:space="0"/>
              <w:tl2br w:val="nil"/>
              <w:tr2bl w:val="nil"/>
            </w:tcBorders>
            <w:shd w:val="clear" w:color="auto" w:fill="FEFEFE"/>
            <w:noWrap w:val="0"/>
            <w:vAlign w:val="center"/>
          </w:tcPr>
          <w:p>
            <w:pPr>
              <w:ind w:firstLine="180" w:firstLineChars="100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lang w:eastAsia="zh-CN"/>
              </w:rPr>
            </w:pPr>
          </w:p>
        </w:tc>
        <w:tc>
          <w:tcPr>
            <w:tcW w:w="782" w:type="dxa"/>
            <w:tcBorders>
              <w:top w:val="single" w:color="4583DD" w:sz="8" w:space="0"/>
              <w:left w:val="single" w:color="4583DD" w:sz="8" w:space="0"/>
              <w:bottom w:val="single" w:color="4583DD" w:sz="8" w:space="0"/>
              <w:right w:val="single" w:color="4583DD" w:sz="8" w:space="0"/>
              <w:tl2br w:val="nil"/>
              <w:tr2bl w:val="nil"/>
            </w:tcBorders>
            <w:shd w:val="clear" w:color="auto" w:fill="FEFEFE"/>
            <w:noWrap w:val="0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lang w:eastAsia="zh-CN"/>
              </w:rPr>
            </w:pPr>
          </w:p>
        </w:tc>
        <w:tc>
          <w:tcPr>
            <w:tcW w:w="720" w:type="dxa"/>
            <w:tcBorders>
              <w:top w:val="single" w:color="4583DD" w:sz="8" w:space="0"/>
              <w:left w:val="single" w:color="4583DD" w:sz="8" w:space="0"/>
              <w:bottom w:val="single" w:color="4583DD" w:sz="8" w:space="0"/>
              <w:right w:val="single" w:color="4583DD" w:sz="8" w:space="0"/>
              <w:tl2br w:val="nil"/>
              <w:tr2bl w:val="nil"/>
            </w:tcBorders>
            <w:shd w:val="clear" w:color="auto" w:fill="FEFEFE"/>
            <w:noWrap w:val="0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000000"/>
                <w:sz w:val="22"/>
                <w:szCs w:val="22"/>
                <w:lang w:eastAsia="zh-CN"/>
              </w:rPr>
            </w:pPr>
          </w:p>
        </w:tc>
        <w:tc>
          <w:tcPr>
            <w:tcW w:w="720" w:type="dxa"/>
            <w:tcBorders>
              <w:top w:val="single" w:color="4583DD" w:sz="8" w:space="0"/>
              <w:left w:val="single" w:color="4583DD" w:sz="8" w:space="0"/>
              <w:bottom w:val="single" w:color="4583DD" w:sz="8" w:space="0"/>
              <w:right w:val="single" w:color="4583DD" w:sz="8" w:space="0"/>
              <w:tl2br w:val="nil"/>
              <w:tr2bl w:val="nil"/>
            </w:tcBorders>
            <w:shd w:val="clear" w:color="auto" w:fill="FEFEFE"/>
            <w:noWrap w:val="0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000000"/>
                <w:sz w:val="22"/>
                <w:szCs w:val="22"/>
                <w:lang w:eastAsia="zh-CN"/>
              </w:rPr>
            </w:pPr>
          </w:p>
        </w:tc>
        <w:tc>
          <w:tcPr>
            <w:tcW w:w="720" w:type="dxa"/>
            <w:tcBorders>
              <w:top w:val="single" w:color="4583DD" w:sz="8" w:space="0"/>
              <w:left w:val="single" w:color="4583DD" w:sz="8" w:space="0"/>
              <w:bottom w:val="single" w:color="4583DD" w:sz="8" w:space="0"/>
              <w:right w:val="single" w:color="4583DD" w:sz="8" w:space="0"/>
              <w:tl2br w:val="nil"/>
              <w:tr2bl w:val="nil"/>
            </w:tcBorders>
            <w:shd w:val="clear" w:color="auto" w:fill="FEFEFE"/>
            <w:noWrap w:val="0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000000"/>
                <w:sz w:val="22"/>
                <w:szCs w:val="22"/>
                <w:lang w:eastAsia="zh-CN"/>
              </w:rPr>
            </w:pPr>
          </w:p>
        </w:tc>
        <w:tc>
          <w:tcPr>
            <w:tcW w:w="480" w:type="dxa"/>
            <w:tcBorders>
              <w:top w:val="single" w:color="4583DD" w:sz="8" w:space="0"/>
              <w:left w:val="single" w:color="4583DD" w:sz="8" w:space="0"/>
              <w:bottom w:val="single" w:color="4583DD" w:sz="8" w:space="0"/>
              <w:right w:val="single" w:color="4583DD" w:sz="8" w:space="0"/>
              <w:tl2br w:val="nil"/>
              <w:tr2bl w:val="nil"/>
            </w:tcBorders>
            <w:shd w:val="clear" w:color="auto" w:fill="FEFEFE"/>
            <w:noWrap w:val="0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1"/>
                <w:szCs w:val="21"/>
                <w:lang w:val="en-US" w:eastAsia="zh-CN"/>
              </w:rPr>
              <w:t>17</w:t>
            </w:r>
          </w:p>
        </w:tc>
        <w:tc>
          <w:tcPr>
            <w:tcW w:w="888" w:type="dxa"/>
            <w:tcBorders>
              <w:top w:val="single" w:color="4583DD" w:sz="8" w:space="0"/>
              <w:left w:val="single" w:color="4583DD" w:sz="8" w:space="0"/>
              <w:bottom w:val="single" w:color="4583DD" w:sz="8" w:space="0"/>
              <w:right w:val="single" w:color="4583DD" w:sz="8" w:space="0"/>
              <w:tl2br w:val="nil"/>
              <w:tr2bl w:val="nil"/>
            </w:tcBorders>
            <w:shd w:val="clear" w:color="auto" w:fill="FEFEFE"/>
            <w:noWrap w:val="0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lang w:eastAsia="zh-CN"/>
              </w:rPr>
            </w:pPr>
          </w:p>
        </w:tc>
        <w:tc>
          <w:tcPr>
            <w:tcW w:w="840" w:type="dxa"/>
            <w:tcBorders>
              <w:top w:val="single" w:color="4583DD" w:sz="8" w:space="0"/>
              <w:left w:val="single" w:color="4583DD" w:sz="8" w:space="0"/>
              <w:bottom w:val="single" w:color="4583DD" w:sz="8" w:space="0"/>
              <w:right w:val="single" w:color="4583DD" w:sz="8" w:space="0"/>
              <w:tl2br w:val="nil"/>
              <w:tr2bl w:val="nil"/>
            </w:tcBorders>
            <w:shd w:val="clear" w:color="auto" w:fill="FEFEFE"/>
            <w:noWrap w:val="0"/>
            <w:vAlign w:val="top"/>
          </w:tcPr>
          <w:p>
            <w:pPr>
              <w:rPr>
                <w:rFonts w:hint="eastAsia" w:ascii="微软雅黑" w:hAnsi="微软雅黑" w:eastAsia="微软雅黑" w:cs="微软雅黑"/>
                <w:color w:val="000000"/>
              </w:rPr>
            </w:pPr>
          </w:p>
        </w:tc>
        <w:tc>
          <w:tcPr>
            <w:tcW w:w="1080" w:type="dxa"/>
            <w:tcBorders>
              <w:top w:val="single" w:color="4583DD" w:sz="8" w:space="0"/>
              <w:left w:val="single" w:color="4583DD" w:sz="8" w:space="0"/>
              <w:bottom w:val="single" w:color="4583DD" w:sz="8" w:space="0"/>
              <w:right w:val="single" w:color="4583DD" w:sz="8" w:space="0"/>
              <w:tl2br w:val="nil"/>
              <w:tr2bl w:val="nil"/>
            </w:tcBorders>
            <w:shd w:val="clear" w:color="auto" w:fill="FEFEFE"/>
            <w:noWrap w:val="0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lang w:eastAsia="zh-CN"/>
              </w:rPr>
            </w:pPr>
          </w:p>
        </w:tc>
        <w:tc>
          <w:tcPr>
            <w:tcW w:w="720" w:type="dxa"/>
            <w:tcBorders>
              <w:top w:val="single" w:color="4583DD" w:sz="8" w:space="0"/>
              <w:left w:val="single" w:color="4583DD" w:sz="8" w:space="0"/>
              <w:bottom w:val="single" w:color="4583DD" w:sz="8" w:space="0"/>
              <w:right w:val="single" w:color="4583DD" w:sz="8" w:space="0"/>
              <w:tl2br w:val="nil"/>
              <w:tr2bl w:val="nil"/>
            </w:tcBorders>
            <w:shd w:val="clear" w:color="auto" w:fill="FEFEFE"/>
            <w:noWrap w:val="0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000000"/>
                <w:sz w:val="22"/>
                <w:szCs w:val="22"/>
                <w:lang w:eastAsia="zh-CN"/>
              </w:rPr>
            </w:pPr>
          </w:p>
        </w:tc>
        <w:tc>
          <w:tcPr>
            <w:tcW w:w="840" w:type="dxa"/>
            <w:tcBorders>
              <w:top w:val="single" w:color="4583DD" w:sz="8" w:space="0"/>
              <w:left w:val="single" w:color="4583DD" w:sz="8" w:space="0"/>
              <w:bottom w:val="single" w:color="4583DD" w:sz="8" w:space="0"/>
              <w:right w:val="single" w:color="4583DD" w:sz="8" w:space="0"/>
              <w:tl2br w:val="nil"/>
              <w:tr2bl w:val="nil"/>
            </w:tcBorders>
            <w:shd w:val="clear" w:color="auto" w:fill="FEFEFE"/>
            <w:noWrap w:val="0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000000"/>
                <w:sz w:val="22"/>
                <w:szCs w:val="22"/>
                <w:lang w:eastAsia="zh-CN"/>
              </w:rPr>
            </w:pPr>
          </w:p>
        </w:tc>
        <w:tc>
          <w:tcPr>
            <w:tcW w:w="720" w:type="dxa"/>
            <w:tcBorders>
              <w:top w:val="single" w:color="4583DD" w:sz="8" w:space="0"/>
              <w:left w:val="single" w:color="4583DD" w:sz="8" w:space="0"/>
              <w:bottom w:val="single" w:color="4583DD" w:sz="8" w:space="0"/>
              <w:right w:val="single" w:color="4583DD" w:sz="8" w:space="0"/>
              <w:tl2br w:val="nil"/>
              <w:tr2bl w:val="nil"/>
            </w:tcBorders>
            <w:shd w:val="clear" w:color="auto" w:fill="FEFEFE"/>
            <w:noWrap w:val="0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000000"/>
                <w:sz w:val="22"/>
                <w:szCs w:val="22"/>
                <w:lang w:eastAsia="zh-CN"/>
              </w:rPr>
            </w:pPr>
          </w:p>
        </w:tc>
      </w:tr>
      <w:tr>
        <w:tblPrEx>
          <w:tblBorders>
            <w:top w:val="double" w:color="366091" w:sz="4" w:space="0"/>
            <w:left w:val="double" w:color="366091" w:sz="4" w:space="0"/>
            <w:bottom w:val="double" w:color="366091" w:sz="4" w:space="0"/>
            <w:right w:val="double" w:color="366091" w:sz="4" w:space="0"/>
            <w:insideH w:val="single" w:color="366091" w:sz="4" w:space="0"/>
            <w:insideV w:val="single" w:color="36609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1"/>
          <w:wAfter w:w="7920" w:type="dxa"/>
          <w:trHeight w:val="485" w:hRule="atLeast"/>
        </w:trPr>
        <w:tc>
          <w:tcPr>
            <w:tcW w:w="480" w:type="dxa"/>
            <w:tcBorders>
              <w:top w:val="single" w:color="4583DD" w:sz="8" w:space="0"/>
              <w:left w:val="single" w:color="4583DD" w:sz="8" w:space="0"/>
              <w:bottom w:val="single" w:color="4583DD" w:sz="8" w:space="0"/>
              <w:right w:val="single" w:color="4583DD" w:sz="8" w:space="0"/>
              <w:tl2br w:val="nil"/>
              <w:tr2bl w:val="nil"/>
            </w:tcBorders>
            <w:shd w:val="clear" w:color="auto" w:fill="FEFEFE"/>
            <w:noWrap w:val="0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1"/>
                <w:szCs w:val="21"/>
                <w:lang w:eastAsia="zh-CN"/>
              </w:rPr>
              <w:t>8</w:t>
            </w:r>
          </w:p>
        </w:tc>
        <w:tc>
          <w:tcPr>
            <w:tcW w:w="936" w:type="dxa"/>
            <w:tcBorders>
              <w:top w:val="single" w:color="4583DD" w:sz="8" w:space="0"/>
              <w:left w:val="single" w:color="4583DD" w:sz="8" w:space="0"/>
              <w:bottom w:val="single" w:color="4583DD" w:sz="8" w:space="0"/>
              <w:right w:val="single" w:color="4583DD" w:sz="8" w:space="0"/>
              <w:tl2br w:val="nil"/>
              <w:tr2bl w:val="nil"/>
            </w:tcBorders>
            <w:shd w:val="clear" w:color="auto" w:fill="FEFEFE"/>
            <w:noWrap w:val="0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lang w:eastAsia="zh-CN"/>
              </w:rPr>
            </w:pPr>
          </w:p>
        </w:tc>
        <w:tc>
          <w:tcPr>
            <w:tcW w:w="1234" w:type="dxa"/>
            <w:tcBorders>
              <w:top w:val="single" w:color="4583DD" w:sz="8" w:space="0"/>
              <w:left w:val="single" w:color="4583DD" w:sz="8" w:space="0"/>
              <w:bottom w:val="single" w:color="4583DD" w:sz="8" w:space="0"/>
              <w:right w:val="single" w:color="4583DD" w:sz="8" w:space="0"/>
              <w:tl2br w:val="nil"/>
              <w:tr2bl w:val="nil"/>
            </w:tcBorders>
            <w:shd w:val="clear" w:color="auto" w:fill="FEFEFE"/>
            <w:noWrap w:val="0"/>
            <w:vAlign w:val="center"/>
          </w:tcPr>
          <w:p>
            <w:pP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lang w:eastAsia="zh-CN"/>
              </w:rPr>
            </w:pPr>
          </w:p>
        </w:tc>
        <w:tc>
          <w:tcPr>
            <w:tcW w:w="782" w:type="dxa"/>
            <w:tcBorders>
              <w:top w:val="single" w:color="4583DD" w:sz="8" w:space="0"/>
              <w:left w:val="single" w:color="4583DD" w:sz="8" w:space="0"/>
              <w:bottom w:val="single" w:color="4583DD" w:sz="8" w:space="0"/>
              <w:right w:val="single" w:color="4583DD" w:sz="8" w:space="0"/>
              <w:tl2br w:val="nil"/>
              <w:tr2bl w:val="nil"/>
            </w:tcBorders>
            <w:shd w:val="clear" w:color="auto" w:fill="FEFEFE"/>
            <w:noWrap w:val="0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lang w:eastAsia="zh-CN"/>
              </w:rPr>
            </w:pPr>
          </w:p>
        </w:tc>
        <w:tc>
          <w:tcPr>
            <w:tcW w:w="720" w:type="dxa"/>
            <w:tcBorders>
              <w:top w:val="single" w:color="4583DD" w:sz="8" w:space="0"/>
              <w:left w:val="single" w:color="4583DD" w:sz="8" w:space="0"/>
              <w:bottom w:val="single" w:color="4583DD" w:sz="8" w:space="0"/>
              <w:right w:val="single" w:color="4583DD" w:sz="8" w:space="0"/>
              <w:tl2br w:val="nil"/>
              <w:tr2bl w:val="nil"/>
            </w:tcBorders>
            <w:shd w:val="clear" w:color="auto" w:fill="FEFEFE"/>
            <w:noWrap w:val="0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000000"/>
                <w:sz w:val="22"/>
                <w:szCs w:val="22"/>
                <w:lang w:eastAsia="zh-CN"/>
              </w:rPr>
            </w:pPr>
          </w:p>
        </w:tc>
        <w:tc>
          <w:tcPr>
            <w:tcW w:w="720" w:type="dxa"/>
            <w:tcBorders>
              <w:top w:val="single" w:color="4583DD" w:sz="8" w:space="0"/>
              <w:left w:val="single" w:color="4583DD" w:sz="8" w:space="0"/>
              <w:bottom w:val="single" w:color="4583DD" w:sz="8" w:space="0"/>
              <w:right w:val="single" w:color="4583DD" w:sz="8" w:space="0"/>
              <w:tl2br w:val="nil"/>
              <w:tr2bl w:val="nil"/>
            </w:tcBorders>
            <w:shd w:val="clear" w:color="auto" w:fill="FEFEFE"/>
            <w:noWrap w:val="0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000000"/>
                <w:sz w:val="22"/>
                <w:szCs w:val="22"/>
                <w:lang w:eastAsia="zh-CN"/>
              </w:rPr>
            </w:pPr>
          </w:p>
        </w:tc>
        <w:tc>
          <w:tcPr>
            <w:tcW w:w="720" w:type="dxa"/>
            <w:tcBorders>
              <w:top w:val="single" w:color="4583DD" w:sz="8" w:space="0"/>
              <w:left w:val="single" w:color="4583DD" w:sz="8" w:space="0"/>
              <w:bottom w:val="single" w:color="4583DD" w:sz="8" w:space="0"/>
              <w:right w:val="single" w:color="4583DD" w:sz="8" w:space="0"/>
              <w:tl2br w:val="nil"/>
              <w:tr2bl w:val="nil"/>
            </w:tcBorders>
            <w:shd w:val="clear" w:color="auto" w:fill="FEFEFE"/>
            <w:noWrap w:val="0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000000"/>
                <w:sz w:val="22"/>
                <w:szCs w:val="22"/>
                <w:lang w:eastAsia="zh-CN"/>
              </w:rPr>
            </w:pPr>
          </w:p>
        </w:tc>
        <w:tc>
          <w:tcPr>
            <w:tcW w:w="480" w:type="dxa"/>
            <w:tcBorders>
              <w:top w:val="single" w:color="4583DD" w:sz="8" w:space="0"/>
              <w:left w:val="single" w:color="4583DD" w:sz="8" w:space="0"/>
              <w:bottom w:val="single" w:color="4583DD" w:sz="8" w:space="0"/>
              <w:right w:val="single" w:color="4583DD" w:sz="8" w:space="0"/>
              <w:tl2br w:val="nil"/>
              <w:tr2bl w:val="nil"/>
            </w:tcBorders>
            <w:shd w:val="clear" w:color="auto" w:fill="FEFEFE"/>
            <w:noWrap w:val="0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1"/>
                <w:szCs w:val="21"/>
                <w:lang w:val="en-US" w:eastAsia="zh-CN"/>
              </w:rPr>
              <w:t>18</w:t>
            </w:r>
          </w:p>
        </w:tc>
        <w:tc>
          <w:tcPr>
            <w:tcW w:w="888" w:type="dxa"/>
            <w:tcBorders>
              <w:top w:val="single" w:color="4583DD" w:sz="8" w:space="0"/>
              <w:left w:val="single" w:color="4583DD" w:sz="8" w:space="0"/>
              <w:bottom w:val="single" w:color="4583DD" w:sz="8" w:space="0"/>
              <w:right w:val="single" w:color="4583DD" w:sz="8" w:space="0"/>
              <w:tl2br w:val="nil"/>
              <w:tr2bl w:val="nil"/>
            </w:tcBorders>
            <w:shd w:val="clear" w:color="auto" w:fill="FEFEFE"/>
            <w:noWrap w:val="0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lang w:eastAsia="zh-CN"/>
              </w:rPr>
            </w:pPr>
          </w:p>
        </w:tc>
        <w:tc>
          <w:tcPr>
            <w:tcW w:w="840" w:type="dxa"/>
            <w:tcBorders>
              <w:top w:val="single" w:color="4583DD" w:sz="8" w:space="0"/>
              <w:left w:val="single" w:color="4583DD" w:sz="8" w:space="0"/>
              <w:bottom w:val="single" w:color="4583DD" w:sz="8" w:space="0"/>
              <w:right w:val="single" w:color="4583DD" w:sz="8" w:space="0"/>
              <w:tl2br w:val="nil"/>
              <w:tr2bl w:val="nil"/>
            </w:tcBorders>
            <w:shd w:val="clear" w:color="auto" w:fill="FEFEFE"/>
            <w:noWrap w:val="0"/>
            <w:vAlign w:val="top"/>
          </w:tcPr>
          <w:p>
            <w:pPr>
              <w:rPr>
                <w:rFonts w:hint="eastAsia" w:ascii="微软雅黑" w:hAnsi="微软雅黑" w:eastAsia="微软雅黑" w:cs="微软雅黑"/>
                <w:color w:val="000000"/>
              </w:rPr>
            </w:pPr>
          </w:p>
        </w:tc>
        <w:tc>
          <w:tcPr>
            <w:tcW w:w="1080" w:type="dxa"/>
            <w:tcBorders>
              <w:top w:val="single" w:color="4583DD" w:sz="8" w:space="0"/>
              <w:left w:val="single" w:color="4583DD" w:sz="8" w:space="0"/>
              <w:bottom w:val="single" w:color="4583DD" w:sz="8" w:space="0"/>
              <w:right w:val="single" w:color="4583DD" w:sz="8" w:space="0"/>
              <w:tl2br w:val="nil"/>
              <w:tr2bl w:val="nil"/>
            </w:tcBorders>
            <w:shd w:val="clear" w:color="auto" w:fill="FEFEFE"/>
            <w:noWrap w:val="0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lang w:eastAsia="zh-CN"/>
              </w:rPr>
            </w:pPr>
          </w:p>
        </w:tc>
        <w:tc>
          <w:tcPr>
            <w:tcW w:w="720" w:type="dxa"/>
            <w:tcBorders>
              <w:top w:val="single" w:color="4583DD" w:sz="8" w:space="0"/>
              <w:left w:val="single" w:color="4583DD" w:sz="8" w:space="0"/>
              <w:bottom w:val="single" w:color="4583DD" w:sz="8" w:space="0"/>
              <w:right w:val="single" w:color="4583DD" w:sz="8" w:space="0"/>
              <w:tl2br w:val="nil"/>
              <w:tr2bl w:val="nil"/>
            </w:tcBorders>
            <w:shd w:val="clear" w:color="auto" w:fill="FEFEFE"/>
            <w:noWrap w:val="0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000000"/>
                <w:sz w:val="22"/>
                <w:szCs w:val="22"/>
                <w:lang w:eastAsia="zh-CN"/>
              </w:rPr>
            </w:pPr>
          </w:p>
        </w:tc>
        <w:tc>
          <w:tcPr>
            <w:tcW w:w="840" w:type="dxa"/>
            <w:tcBorders>
              <w:top w:val="single" w:color="4583DD" w:sz="8" w:space="0"/>
              <w:left w:val="single" w:color="4583DD" w:sz="8" w:space="0"/>
              <w:bottom w:val="single" w:color="4583DD" w:sz="8" w:space="0"/>
              <w:right w:val="single" w:color="4583DD" w:sz="8" w:space="0"/>
              <w:tl2br w:val="nil"/>
              <w:tr2bl w:val="nil"/>
            </w:tcBorders>
            <w:shd w:val="clear" w:color="auto" w:fill="FEFEFE"/>
            <w:noWrap w:val="0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000000"/>
                <w:sz w:val="22"/>
                <w:szCs w:val="22"/>
                <w:lang w:eastAsia="zh-CN"/>
              </w:rPr>
            </w:pPr>
          </w:p>
        </w:tc>
        <w:tc>
          <w:tcPr>
            <w:tcW w:w="720" w:type="dxa"/>
            <w:tcBorders>
              <w:top w:val="single" w:color="4583DD" w:sz="8" w:space="0"/>
              <w:left w:val="single" w:color="4583DD" w:sz="8" w:space="0"/>
              <w:bottom w:val="single" w:color="4583DD" w:sz="8" w:space="0"/>
              <w:right w:val="single" w:color="4583DD" w:sz="8" w:space="0"/>
              <w:tl2br w:val="nil"/>
              <w:tr2bl w:val="nil"/>
            </w:tcBorders>
            <w:shd w:val="clear" w:color="auto" w:fill="FEFEFE"/>
            <w:noWrap w:val="0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000000"/>
                <w:sz w:val="22"/>
                <w:szCs w:val="22"/>
                <w:lang w:eastAsia="zh-CN"/>
              </w:rPr>
            </w:pPr>
          </w:p>
        </w:tc>
      </w:tr>
      <w:tr>
        <w:tblPrEx>
          <w:tblBorders>
            <w:top w:val="double" w:color="366091" w:sz="4" w:space="0"/>
            <w:left w:val="double" w:color="366091" w:sz="4" w:space="0"/>
            <w:bottom w:val="double" w:color="366091" w:sz="4" w:space="0"/>
            <w:right w:val="double" w:color="366091" w:sz="4" w:space="0"/>
            <w:insideH w:val="single" w:color="366091" w:sz="4" w:space="0"/>
            <w:insideV w:val="single" w:color="36609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1"/>
          <w:wAfter w:w="7920" w:type="dxa"/>
          <w:trHeight w:val="485" w:hRule="atLeast"/>
        </w:trPr>
        <w:tc>
          <w:tcPr>
            <w:tcW w:w="480" w:type="dxa"/>
            <w:tcBorders>
              <w:top w:val="single" w:color="4583DD" w:sz="8" w:space="0"/>
              <w:left w:val="single" w:color="4583DD" w:sz="8" w:space="0"/>
              <w:bottom w:val="single" w:color="4583DD" w:sz="8" w:space="0"/>
              <w:right w:val="single" w:color="4583DD" w:sz="8" w:space="0"/>
              <w:tl2br w:val="nil"/>
              <w:tr2bl w:val="nil"/>
            </w:tcBorders>
            <w:shd w:val="clear" w:color="auto" w:fill="FEFEFE"/>
            <w:noWrap w:val="0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1"/>
                <w:szCs w:val="21"/>
                <w:lang w:eastAsia="zh-CN"/>
              </w:rPr>
              <w:t>9</w:t>
            </w:r>
          </w:p>
        </w:tc>
        <w:tc>
          <w:tcPr>
            <w:tcW w:w="936" w:type="dxa"/>
            <w:tcBorders>
              <w:top w:val="single" w:color="4583DD" w:sz="8" w:space="0"/>
              <w:left w:val="single" w:color="4583DD" w:sz="8" w:space="0"/>
              <w:bottom w:val="single" w:color="4583DD" w:sz="8" w:space="0"/>
              <w:right w:val="single" w:color="4583DD" w:sz="8" w:space="0"/>
              <w:tl2br w:val="nil"/>
              <w:tr2bl w:val="nil"/>
            </w:tcBorders>
            <w:shd w:val="clear" w:color="auto" w:fill="FEFEFE"/>
            <w:noWrap w:val="0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lang w:eastAsia="zh-CN"/>
              </w:rPr>
            </w:pPr>
          </w:p>
        </w:tc>
        <w:tc>
          <w:tcPr>
            <w:tcW w:w="1234" w:type="dxa"/>
            <w:tcBorders>
              <w:top w:val="single" w:color="4583DD" w:sz="8" w:space="0"/>
              <w:left w:val="single" w:color="4583DD" w:sz="8" w:space="0"/>
              <w:bottom w:val="single" w:color="4583DD" w:sz="8" w:space="0"/>
              <w:right w:val="single" w:color="4583DD" w:sz="8" w:space="0"/>
              <w:tl2br w:val="nil"/>
              <w:tr2bl w:val="nil"/>
            </w:tcBorders>
            <w:shd w:val="clear" w:color="auto" w:fill="FEFEFE"/>
            <w:noWrap w:val="0"/>
            <w:vAlign w:val="center"/>
          </w:tcPr>
          <w:p>
            <w:pPr>
              <w:ind w:firstLine="360" w:firstLineChars="200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lang w:eastAsia="zh-CN"/>
              </w:rPr>
            </w:pPr>
          </w:p>
        </w:tc>
        <w:tc>
          <w:tcPr>
            <w:tcW w:w="782" w:type="dxa"/>
            <w:tcBorders>
              <w:top w:val="single" w:color="4583DD" w:sz="8" w:space="0"/>
              <w:left w:val="single" w:color="4583DD" w:sz="8" w:space="0"/>
              <w:bottom w:val="single" w:color="4583DD" w:sz="8" w:space="0"/>
              <w:right w:val="single" w:color="4583DD" w:sz="8" w:space="0"/>
              <w:tl2br w:val="nil"/>
              <w:tr2bl w:val="nil"/>
            </w:tcBorders>
            <w:shd w:val="clear" w:color="auto" w:fill="FEFEFE"/>
            <w:noWrap w:val="0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lang w:eastAsia="zh-CN"/>
              </w:rPr>
            </w:pPr>
          </w:p>
        </w:tc>
        <w:tc>
          <w:tcPr>
            <w:tcW w:w="720" w:type="dxa"/>
            <w:tcBorders>
              <w:top w:val="single" w:color="4583DD" w:sz="8" w:space="0"/>
              <w:left w:val="single" w:color="4583DD" w:sz="8" w:space="0"/>
              <w:bottom w:val="single" w:color="4583DD" w:sz="8" w:space="0"/>
              <w:right w:val="single" w:color="4583DD" w:sz="8" w:space="0"/>
              <w:tl2br w:val="nil"/>
              <w:tr2bl w:val="nil"/>
            </w:tcBorders>
            <w:shd w:val="clear" w:color="auto" w:fill="FEFEFE"/>
            <w:noWrap w:val="0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000000"/>
                <w:sz w:val="22"/>
                <w:szCs w:val="22"/>
                <w:lang w:eastAsia="zh-CN"/>
              </w:rPr>
            </w:pPr>
          </w:p>
        </w:tc>
        <w:tc>
          <w:tcPr>
            <w:tcW w:w="720" w:type="dxa"/>
            <w:tcBorders>
              <w:top w:val="single" w:color="4583DD" w:sz="8" w:space="0"/>
              <w:left w:val="single" w:color="4583DD" w:sz="8" w:space="0"/>
              <w:bottom w:val="single" w:color="4583DD" w:sz="8" w:space="0"/>
              <w:right w:val="single" w:color="4583DD" w:sz="8" w:space="0"/>
              <w:tl2br w:val="nil"/>
              <w:tr2bl w:val="nil"/>
            </w:tcBorders>
            <w:shd w:val="clear" w:color="auto" w:fill="FEFEFE"/>
            <w:noWrap w:val="0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000000"/>
                <w:sz w:val="22"/>
                <w:szCs w:val="22"/>
                <w:lang w:eastAsia="zh-CN"/>
              </w:rPr>
            </w:pPr>
          </w:p>
        </w:tc>
        <w:tc>
          <w:tcPr>
            <w:tcW w:w="720" w:type="dxa"/>
            <w:tcBorders>
              <w:top w:val="single" w:color="4583DD" w:sz="8" w:space="0"/>
              <w:left w:val="single" w:color="4583DD" w:sz="8" w:space="0"/>
              <w:bottom w:val="single" w:color="4583DD" w:sz="8" w:space="0"/>
              <w:right w:val="single" w:color="4583DD" w:sz="8" w:space="0"/>
              <w:tl2br w:val="nil"/>
              <w:tr2bl w:val="nil"/>
            </w:tcBorders>
            <w:shd w:val="clear" w:color="auto" w:fill="FEFEFE"/>
            <w:noWrap w:val="0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000000"/>
                <w:sz w:val="22"/>
                <w:szCs w:val="22"/>
                <w:lang w:eastAsia="zh-CN"/>
              </w:rPr>
            </w:pPr>
          </w:p>
        </w:tc>
        <w:tc>
          <w:tcPr>
            <w:tcW w:w="480" w:type="dxa"/>
            <w:tcBorders>
              <w:top w:val="single" w:color="4583DD" w:sz="8" w:space="0"/>
              <w:left w:val="single" w:color="4583DD" w:sz="8" w:space="0"/>
              <w:bottom w:val="single" w:color="4583DD" w:sz="8" w:space="0"/>
              <w:right w:val="single" w:color="4583DD" w:sz="8" w:space="0"/>
              <w:tl2br w:val="nil"/>
              <w:tr2bl w:val="nil"/>
            </w:tcBorders>
            <w:shd w:val="clear" w:color="auto" w:fill="FEFEFE"/>
            <w:noWrap w:val="0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1"/>
                <w:szCs w:val="21"/>
                <w:lang w:val="en-US" w:eastAsia="zh-CN"/>
              </w:rPr>
              <w:t>19</w:t>
            </w:r>
          </w:p>
        </w:tc>
        <w:tc>
          <w:tcPr>
            <w:tcW w:w="888" w:type="dxa"/>
            <w:tcBorders>
              <w:top w:val="single" w:color="4583DD" w:sz="8" w:space="0"/>
              <w:left w:val="single" w:color="4583DD" w:sz="8" w:space="0"/>
              <w:bottom w:val="single" w:color="4583DD" w:sz="8" w:space="0"/>
              <w:right w:val="single" w:color="4583DD" w:sz="8" w:space="0"/>
              <w:tl2br w:val="nil"/>
              <w:tr2bl w:val="nil"/>
            </w:tcBorders>
            <w:shd w:val="clear" w:color="auto" w:fill="FEFEFE"/>
            <w:noWrap w:val="0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lang w:eastAsia="zh-CN"/>
              </w:rPr>
            </w:pPr>
          </w:p>
        </w:tc>
        <w:tc>
          <w:tcPr>
            <w:tcW w:w="840" w:type="dxa"/>
            <w:tcBorders>
              <w:top w:val="single" w:color="4583DD" w:sz="8" w:space="0"/>
              <w:left w:val="single" w:color="4583DD" w:sz="8" w:space="0"/>
              <w:bottom w:val="single" w:color="4583DD" w:sz="8" w:space="0"/>
              <w:right w:val="single" w:color="4583DD" w:sz="8" w:space="0"/>
              <w:tl2br w:val="nil"/>
              <w:tr2bl w:val="nil"/>
            </w:tcBorders>
            <w:shd w:val="clear" w:color="auto" w:fill="FEFEFE"/>
            <w:noWrap w:val="0"/>
            <w:vAlign w:val="top"/>
          </w:tcPr>
          <w:p>
            <w:pPr>
              <w:rPr>
                <w:rFonts w:hint="eastAsia" w:ascii="微软雅黑" w:hAnsi="微软雅黑" w:eastAsia="微软雅黑" w:cs="微软雅黑"/>
                <w:color w:val="000000"/>
              </w:rPr>
            </w:pPr>
          </w:p>
        </w:tc>
        <w:tc>
          <w:tcPr>
            <w:tcW w:w="1080" w:type="dxa"/>
            <w:tcBorders>
              <w:top w:val="single" w:color="4583DD" w:sz="8" w:space="0"/>
              <w:left w:val="single" w:color="4583DD" w:sz="8" w:space="0"/>
              <w:bottom w:val="single" w:color="4583DD" w:sz="8" w:space="0"/>
              <w:right w:val="single" w:color="4583DD" w:sz="8" w:space="0"/>
              <w:tl2br w:val="nil"/>
              <w:tr2bl w:val="nil"/>
            </w:tcBorders>
            <w:shd w:val="clear" w:color="auto" w:fill="FEFEFE"/>
            <w:noWrap w:val="0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lang w:eastAsia="zh-CN"/>
              </w:rPr>
            </w:pPr>
          </w:p>
        </w:tc>
        <w:tc>
          <w:tcPr>
            <w:tcW w:w="720" w:type="dxa"/>
            <w:tcBorders>
              <w:top w:val="single" w:color="4583DD" w:sz="8" w:space="0"/>
              <w:left w:val="single" w:color="4583DD" w:sz="8" w:space="0"/>
              <w:bottom w:val="single" w:color="4583DD" w:sz="8" w:space="0"/>
              <w:right w:val="single" w:color="4583DD" w:sz="8" w:space="0"/>
              <w:tl2br w:val="nil"/>
              <w:tr2bl w:val="nil"/>
            </w:tcBorders>
            <w:shd w:val="clear" w:color="auto" w:fill="FEFEFE"/>
            <w:noWrap w:val="0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000000"/>
                <w:sz w:val="22"/>
                <w:szCs w:val="22"/>
                <w:lang w:eastAsia="zh-CN"/>
              </w:rPr>
            </w:pPr>
          </w:p>
        </w:tc>
        <w:tc>
          <w:tcPr>
            <w:tcW w:w="840" w:type="dxa"/>
            <w:tcBorders>
              <w:top w:val="single" w:color="4583DD" w:sz="8" w:space="0"/>
              <w:left w:val="single" w:color="4583DD" w:sz="8" w:space="0"/>
              <w:bottom w:val="single" w:color="4583DD" w:sz="8" w:space="0"/>
              <w:right w:val="single" w:color="4583DD" w:sz="8" w:space="0"/>
              <w:tl2br w:val="nil"/>
              <w:tr2bl w:val="nil"/>
            </w:tcBorders>
            <w:shd w:val="clear" w:color="auto" w:fill="FEFEFE"/>
            <w:noWrap w:val="0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000000"/>
                <w:sz w:val="22"/>
                <w:szCs w:val="22"/>
                <w:lang w:eastAsia="zh-CN"/>
              </w:rPr>
            </w:pPr>
          </w:p>
        </w:tc>
        <w:tc>
          <w:tcPr>
            <w:tcW w:w="720" w:type="dxa"/>
            <w:tcBorders>
              <w:top w:val="single" w:color="4583DD" w:sz="8" w:space="0"/>
              <w:left w:val="single" w:color="4583DD" w:sz="8" w:space="0"/>
              <w:bottom w:val="single" w:color="4583DD" w:sz="8" w:space="0"/>
              <w:right w:val="single" w:color="4583DD" w:sz="8" w:space="0"/>
              <w:tl2br w:val="nil"/>
              <w:tr2bl w:val="nil"/>
            </w:tcBorders>
            <w:shd w:val="clear" w:color="auto" w:fill="FEFEFE"/>
            <w:noWrap w:val="0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000000"/>
                <w:sz w:val="22"/>
                <w:szCs w:val="22"/>
                <w:lang w:eastAsia="zh-CN"/>
              </w:rPr>
            </w:pPr>
          </w:p>
        </w:tc>
      </w:tr>
      <w:tr>
        <w:tblPrEx>
          <w:tblBorders>
            <w:top w:val="double" w:color="366091" w:sz="4" w:space="0"/>
            <w:left w:val="double" w:color="366091" w:sz="4" w:space="0"/>
            <w:bottom w:val="double" w:color="366091" w:sz="4" w:space="0"/>
            <w:right w:val="double" w:color="366091" w:sz="4" w:space="0"/>
            <w:insideH w:val="single" w:color="366091" w:sz="4" w:space="0"/>
            <w:insideV w:val="single" w:color="36609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1"/>
          <w:wAfter w:w="7920" w:type="dxa"/>
          <w:trHeight w:val="485" w:hRule="atLeast"/>
        </w:trPr>
        <w:tc>
          <w:tcPr>
            <w:tcW w:w="480" w:type="dxa"/>
            <w:tcBorders>
              <w:top w:val="single" w:color="4583DD" w:sz="8" w:space="0"/>
              <w:left w:val="single" w:color="4583DD" w:sz="8" w:space="0"/>
              <w:bottom w:val="single" w:color="4583DD" w:sz="8" w:space="0"/>
              <w:right w:val="single" w:color="4583DD" w:sz="8" w:space="0"/>
              <w:tl2br w:val="nil"/>
              <w:tr2bl w:val="nil"/>
            </w:tcBorders>
            <w:shd w:val="clear" w:color="auto" w:fill="FEFEFE"/>
            <w:noWrap w:val="0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1"/>
                <w:szCs w:val="21"/>
                <w:lang w:eastAsia="zh-CN"/>
              </w:rPr>
              <w:t>10</w:t>
            </w:r>
          </w:p>
        </w:tc>
        <w:tc>
          <w:tcPr>
            <w:tcW w:w="936" w:type="dxa"/>
            <w:tcBorders>
              <w:top w:val="single" w:color="4583DD" w:sz="8" w:space="0"/>
              <w:left w:val="single" w:color="4583DD" w:sz="8" w:space="0"/>
              <w:bottom w:val="single" w:color="4583DD" w:sz="8" w:space="0"/>
              <w:right w:val="single" w:color="4583DD" w:sz="8" w:space="0"/>
              <w:tl2br w:val="nil"/>
              <w:tr2bl w:val="nil"/>
            </w:tcBorders>
            <w:shd w:val="clear" w:color="auto" w:fill="FEFEFE"/>
            <w:noWrap w:val="0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lang w:eastAsia="zh-CN"/>
              </w:rPr>
            </w:pPr>
          </w:p>
        </w:tc>
        <w:tc>
          <w:tcPr>
            <w:tcW w:w="1234" w:type="dxa"/>
            <w:tcBorders>
              <w:top w:val="single" w:color="4583DD" w:sz="8" w:space="0"/>
              <w:left w:val="single" w:color="4583DD" w:sz="8" w:space="0"/>
              <w:bottom w:val="single" w:color="4583DD" w:sz="8" w:space="0"/>
              <w:right w:val="single" w:color="4583DD" w:sz="8" w:space="0"/>
              <w:tl2br w:val="nil"/>
              <w:tr2bl w:val="nil"/>
            </w:tcBorders>
            <w:shd w:val="clear" w:color="auto" w:fill="FEFEFE"/>
            <w:noWrap w:val="0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lang w:eastAsia="zh-CN"/>
              </w:rPr>
            </w:pPr>
          </w:p>
        </w:tc>
        <w:tc>
          <w:tcPr>
            <w:tcW w:w="782" w:type="dxa"/>
            <w:tcBorders>
              <w:top w:val="single" w:color="4583DD" w:sz="8" w:space="0"/>
              <w:left w:val="single" w:color="4583DD" w:sz="8" w:space="0"/>
              <w:bottom w:val="single" w:color="4583DD" w:sz="8" w:space="0"/>
              <w:right w:val="single" w:color="4583DD" w:sz="8" w:space="0"/>
              <w:tl2br w:val="nil"/>
              <w:tr2bl w:val="nil"/>
            </w:tcBorders>
            <w:shd w:val="clear" w:color="auto" w:fill="FEFEFE"/>
            <w:noWrap w:val="0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lang w:eastAsia="zh-CN"/>
              </w:rPr>
            </w:pPr>
          </w:p>
        </w:tc>
        <w:tc>
          <w:tcPr>
            <w:tcW w:w="720" w:type="dxa"/>
            <w:tcBorders>
              <w:top w:val="single" w:color="4583DD" w:sz="8" w:space="0"/>
              <w:left w:val="single" w:color="4583DD" w:sz="8" w:space="0"/>
              <w:bottom w:val="single" w:color="4583DD" w:sz="8" w:space="0"/>
              <w:right w:val="single" w:color="4583DD" w:sz="8" w:space="0"/>
              <w:tl2br w:val="nil"/>
              <w:tr2bl w:val="nil"/>
            </w:tcBorders>
            <w:shd w:val="clear" w:color="auto" w:fill="FEFEFE"/>
            <w:noWrap w:val="0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000000"/>
                <w:sz w:val="22"/>
                <w:szCs w:val="22"/>
                <w:lang w:eastAsia="zh-CN"/>
              </w:rPr>
            </w:pPr>
          </w:p>
        </w:tc>
        <w:tc>
          <w:tcPr>
            <w:tcW w:w="720" w:type="dxa"/>
            <w:tcBorders>
              <w:top w:val="single" w:color="4583DD" w:sz="8" w:space="0"/>
              <w:left w:val="single" w:color="4583DD" w:sz="8" w:space="0"/>
              <w:bottom w:val="single" w:color="4583DD" w:sz="8" w:space="0"/>
              <w:right w:val="single" w:color="4583DD" w:sz="8" w:space="0"/>
              <w:tl2br w:val="nil"/>
              <w:tr2bl w:val="nil"/>
            </w:tcBorders>
            <w:shd w:val="clear" w:color="auto" w:fill="FEFEFE"/>
            <w:noWrap w:val="0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000000"/>
                <w:sz w:val="22"/>
                <w:szCs w:val="22"/>
                <w:lang w:eastAsia="zh-CN"/>
              </w:rPr>
            </w:pPr>
          </w:p>
        </w:tc>
        <w:tc>
          <w:tcPr>
            <w:tcW w:w="720" w:type="dxa"/>
            <w:tcBorders>
              <w:top w:val="single" w:color="4583DD" w:sz="8" w:space="0"/>
              <w:left w:val="single" w:color="4583DD" w:sz="8" w:space="0"/>
              <w:bottom w:val="single" w:color="4583DD" w:sz="8" w:space="0"/>
              <w:right w:val="single" w:color="4583DD" w:sz="8" w:space="0"/>
              <w:tl2br w:val="nil"/>
              <w:tr2bl w:val="nil"/>
            </w:tcBorders>
            <w:shd w:val="clear" w:color="auto" w:fill="FEFEFE"/>
            <w:noWrap w:val="0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000000"/>
                <w:sz w:val="22"/>
                <w:szCs w:val="22"/>
                <w:lang w:eastAsia="zh-CN"/>
              </w:rPr>
            </w:pPr>
          </w:p>
        </w:tc>
        <w:tc>
          <w:tcPr>
            <w:tcW w:w="480" w:type="dxa"/>
            <w:tcBorders>
              <w:top w:val="single" w:color="4583DD" w:sz="8" w:space="0"/>
              <w:left w:val="single" w:color="4583DD" w:sz="8" w:space="0"/>
              <w:bottom w:val="single" w:color="4583DD" w:sz="8" w:space="0"/>
              <w:right w:val="single" w:color="4583DD" w:sz="8" w:space="0"/>
              <w:tl2br w:val="nil"/>
              <w:tr2bl w:val="nil"/>
            </w:tcBorders>
            <w:shd w:val="clear" w:color="auto" w:fill="FEFEFE"/>
            <w:noWrap w:val="0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1"/>
                <w:szCs w:val="21"/>
                <w:lang w:eastAsia="zh-CN"/>
              </w:rPr>
              <w:t>2</w:t>
            </w:r>
            <w:r>
              <w:rPr>
                <w:rFonts w:hint="eastAsia" w:ascii="微软雅黑" w:hAnsi="微软雅黑" w:eastAsia="微软雅黑" w:cs="微软雅黑"/>
                <w:color w:val="000000"/>
                <w:sz w:val="21"/>
                <w:szCs w:val="21"/>
                <w:lang w:val="en-US" w:eastAsia="zh-CN"/>
              </w:rPr>
              <w:t>0</w:t>
            </w:r>
          </w:p>
        </w:tc>
        <w:tc>
          <w:tcPr>
            <w:tcW w:w="888" w:type="dxa"/>
            <w:tcBorders>
              <w:top w:val="single" w:color="4583DD" w:sz="8" w:space="0"/>
              <w:left w:val="single" w:color="4583DD" w:sz="8" w:space="0"/>
              <w:bottom w:val="single" w:color="4583DD" w:sz="8" w:space="0"/>
              <w:right w:val="single" w:color="4583DD" w:sz="8" w:space="0"/>
              <w:tl2br w:val="nil"/>
              <w:tr2bl w:val="nil"/>
            </w:tcBorders>
            <w:shd w:val="clear" w:color="auto" w:fill="FEFEFE"/>
            <w:noWrap w:val="0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lang w:eastAsia="zh-CN"/>
              </w:rPr>
            </w:pPr>
          </w:p>
        </w:tc>
        <w:tc>
          <w:tcPr>
            <w:tcW w:w="840" w:type="dxa"/>
            <w:tcBorders>
              <w:top w:val="single" w:color="4583DD" w:sz="8" w:space="0"/>
              <w:left w:val="single" w:color="4583DD" w:sz="8" w:space="0"/>
              <w:bottom w:val="single" w:color="4583DD" w:sz="8" w:space="0"/>
              <w:right w:val="single" w:color="4583DD" w:sz="8" w:space="0"/>
              <w:tl2br w:val="nil"/>
              <w:tr2bl w:val="nil"/>
            </w:tcBorders>
            <w:shd w:val="clear" w:color="auto" w:fill="FEFEFE"/>
            <w:noWrap w:val="0"/>
            <w:vAlign w:val="top"/>
          </w:tcPr>
          <w:p>
            <w:pPr>
              <w:rPr>
                <w:rFonts w:hint="eastAsia" w:ascii="微软雅黑" w:hAnsi="微软雅黑" w:eastAsia="微软雅黑" w:cs="微软雅黑"/>
                <w:color w:val="000000"/>
              </w:rPr>
            </w:pPr>
          </w:p>
        </w:tc>
        <w:tc>
          <w:tcPr>
            <w:tcW w:w="1080" w:type="dxa"/>
            <w:tcBorders>
              <w:top w:val="single" w:color="4583DD" w:sz="8" w:space="0"/>
              <w:left w:val="single" w:color="4583DD" w:sz="8" w:space="0"/>
              <w:bottom w:val="single" w:color="4583DD" w:sz="8" w:space="0"/>
              <w:right w:val="single" w:color="4583DD" w:sz="8" w:space="0"/>
              <w:tl2br w:val="nil"/>
              <w:tr2bl w:val="nil"/>
            </w:tcBorders>
            <w:shd w:val="clear" w:color="auto" w:fill="FEFEFE"/>
            <w:noWrap w:val="0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lang w:eastAsia="zh-CN"/>
              </w:rPr>
            </w:pPr>
          </w:p>
        </w:tc>
        <w:tc>
          <w:tcPr>
            <w:tcW w:w="720" w:type="dxa"/>
            <w:tcBorders>
              <w:top w:val="single" w:color="4583DD" w:sz="8" w:space="0"/>
              <w:left w:val="single" w:color="4583DD" w:sz="8" w:space="0"/>
              <w:bottom w:val="single" w:color="4583DD" w:sz="8" w:space="0"/>
              <w:right w:val="single" w:color="4583DD" w:sz="8" w:space="0"/>
              <w:tl2br w:val="nil"/>
              <w:tr2bl w:val="nil"/>
            </w:tcBorders>
            <w:shd w:val="clear" w:color="auto" w:fill="FEFEFE"/>
            <w:noWrap w:val="0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000000"/>
                <w:sz w:val="22"/>
                <w:szCs w:val="22"/>
                <w:lang w:eastAsia="zh-CN"/>
              </w:rPr>
            </w:pPr>
          </w:p>
        </w:tc>
        <w:tc>
          <w:tcPr>
            <w:tcW w:w="840" w:type="dxa"/>
            <w:tcBorders>
              <w:top w:val="single" w:color="4583DD" w:sz="8" w:space="0"/>
              <w:left w:val="single" w:color="4583DD" w:sz="8" w:space="0"/>
              <w:bottom w:val="single" w:color="4583DD" w:sz="8" w:space="0"/>
              <w:right w:val="single" w:color="4583DD" w:sz="8" w:space="0"/>
              <w:tl2br w:val="nil"/>
              <w:tr2bl w:val="nil"/>
            </w:tcBorders>
            <w:shd w:val="clear" w:color="auto" w:fill="FEFEFE"/>
            <w:noWrap w:val="0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000000"/>
                <w:sz w:val="22"/>
                <w:szCs w:val="22"/>
                <w:lang w:eastAsia="zh-CN"/>
              </w:rPr>
            </w:pPr>
          </w:p>
        </w:tc>
        <w:tc>
          <w:tcPr>
            <w:tcW w:w="720" w:type="dxa"/>
            <w:tcBorders>
              <w:top w:val="single" w:color="4583DD" w:sz="8" w:space="0"/>
              <w:left w:val="single" w:color="4583DD" w:sz="8" w:space="0"/>
              <w:bottom w:val="single" w:color="4583DD" w:sz="8" w:space="0"/>
              <w:right w:val="single" w:color="4583DD" w:sz="8" w:space="0"/>
              <w:tl2br w:val="nil"/>
              <w:tr2bl w:val="nil"/>
            </w:tcBorders>
            <w:shd w:val="clear" w:color="auto" w:fill="FEFEFE"/>
            <w:noWrap w:val="0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000000"/>
                <w:sz w:val="22"/>
                <w:szCs w:val="22"/>
                <w:lang w:eastAsia="zh-CN"/>
              </w:rPr>
            </w:pPr>
          </w:p>
        </w:tc>
      </w:tr>
      <w:tr>
        <w:tblPrEx>
          <w:tblBorders>
            <w:top w:val="double" w:color="366091" w:sz="4" w:space="0"/>
            <w:left w:val="double" w:color="366091" w:sz="4" w:space="0"/>
            <w:bottom w:val="double" w:color="366091" w:sz="4" w:space="0"/>
            <w:right w:val="double" w:color="366091" w:sz="4" w:space="0"/>
            <w:insideH w:val="single" w:color="366091" w:sz="4" w:space="0"/>
            <w:insideV w:val="single" w:color="36609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7" w:hRule="atLeast"/>
        </w:trPr>
        <w:tc>
          <w:tcPr>
            <w:tcW w:w="2650" w:type="dxa"/>
            <w:gridSpan w:val="3"/>
            <w:tcBorders>
              <w:top w:val="single" w:color="4583DD" w:sz="8" w:space="0"/>
              <w:left w:val="single" w:color="4583DD" w:sz="8" w:space="0"/>
              <w:bottom w:val="single" w:color="4583DD" w:sz="8" w:space="0"/>
              <w:right w:val="single" w:color="4583DD" w:sz="8" w:space="0"/>
            </w:tcBorders>
            <w:shd w:val="clear" w:color="auto" w:fill="FEFEFE"/>
            <w:noWrap w:val="0"/>
            <w:vAlign w:val="center"/>
          </w:tcPr>
          <w:p>
            <w:pPr>
              <w:tabs>
                <w:tab w:val="left" w:pos="3990"/>
              </w:tabs>
              <w:spacing w:line="320" w:lineRule="exact"/>
              <w:jc w:val="both"/>
              <w:rPr>
                <w:rFonts w:hint="eastAsia" w:ascii="微软雅黑" w:hAnsi="微软雅黑" w:eastAsia="微软雅黑" w:cs="微软雅黑"/>
                <w:b/>
                <w:color w:val="000000"/>
                <w:spacing w:val="8"/>
                <w:sz w:val="22"/>
                <w:szCs w:val="22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  <w:spacing w:val="8"/>
                <w:sz w:val="22"/>
                <w:szCs w:val="22"/>
                <w:lang w:eastAsia="zh-CN"/>
              </w:rPr>
              <w:t xml:space="preserve">应到人数：  </w:t>
            </w:r>
          </w:p>
        </w:tc>
        <w:tc>
          <w:tcPr>
            <w:tcW w:w="2942" w:type="dxa"/>
            <w:gridSpan w:val="4"/>
            <w:tcBorders>
              <w:top w:val="single" w:color="4583DD" w:sz="8" w:space="0"/>
              <w:left w:val="single" w:color="4583DD" w:sz="8" w:space="0"/>
              <w:bottom w:val="single" w:color="4583DD" w:sz="8" w:space="0"/>
              <w:right w:val="single" w:color="4583DD" w:sz="8" w:space="0"/>
            </w:tcBorders>
            <w:shd w:val="clear" w:color="auto" w:fill="FEFEFE"/>
            <w:noWrap w:val="0"/>
            <w:vAlign w:val="center"/>
          </w:tcPr>
          <w:p>
            <w:pPr>
              <w:tabs>
                <w:tab w:val="left" w:pos="3990"/>
              </w:tabs>
              <w:spacing w:line="320" w:lineRule="exact"/>
              <w:rPr>
                <w:rFonts w:hint="eastAsia" w:ascii="微软雅黑" w:hAnsi="微软雅黑" w:eastAsia="微软雅黑" w:cs="微软雅黑"/>
                <w:b/>
                <w:color w:val="000000"/>
                <w:spacing w:val="8"/>
                <w:sz w:val="22"/>
                <w:szCs w:val="22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  <w:spacing w:val="8"/>
                <w:sz w:val="22"/>
                <w:szCs w:val="22"/>
                <w:lang w:eastAsia="zh-CN"/>
              </w:rPr>
              <w:t>实到人数：</w:t>
            </w:r>
          </w:p>
        </w:tc>
        <w:tc>
          <w:tcPr>
            <w:tcW w:w="5568" w:type="dxa"/>
            <w:gridSpan w:val="7"/>
            <w:tcBorders>
              <w:top w:val="single" w:color="4583DD" w:sz="8" w:space="0"/>
              <w:left w:val="single" w:color="4583DD" w:sz="8" w:space="0"/>
              <w:bottom w:val="single" w:color="4583DD" w:sz="8" w:space="0"/>
              <w:right w:val="single" w:color="4583DD" w:sz="8" w:space="0"/>
            </w:tcBorders>
            <w:shd w:val="clear" w:color="auto" w:fill="FEFEFE"/>
            <w:noWrap w:val="0"/>
            <w:vAlign w:val="center"/>
          </w:tcPr>
          <w:p>
            <w:pPr>
              <w:tabs>
                <w:tab w:val="left" w:pos="3990"/>
              </w:tabs>
              <w:spacing w:line="320" w:lineRule="exact"/>
              <w:jc w:val="both"/>
              <w:rPr>
                <w:rFonts w:hint="eastAsia" w:ascii="微软雅黑" w:hAnsi="微软雅黑" w:eastAsia="微软雅黑" w:cs="微软雅黑"/>
                <w:b/>
                <w:color w:val="000000"/>
                <w:spacing w:val="8"/>
                <w:sz w:val="22"/>
                <w:szCs w:val="22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  <w:spacing w:val="8"/>
                <w:sz w:val="22"/>
                <w:szCs w:val="22"/>
                <w:lang w:eastAsia="zh-CN"/>
              </w:rPr>
              <w:t xml:space="preserve">缺勤人数：    </w:t>
            </w:r>
          </w:p>
        </w:tc>
        <w:tc>
          <w:tcPr>
            <w:tcW w:w="720" w:type="dxa"/>
            <w:tcBorders>
              <w:top w:val="single" w:color="4583DD" w:sz="8" w:space="0"/>
              <w:left w:val="single" w:color="4583DD" w:sz="8" w:space="0"/>
              <w:bottom w:val="single" w:color="4583DD" w:sz="8" w:space="0"/>
              <w:right w:val="single" w:color="4583DD" w:sz="8" w:space="0"/>
              <w:tl2br w:val="nil"/>
              <w:tr2bl w:val="nil"/>
            </w:tcBorders>
            <w:shd w:val="clear" w:color="auto" w:fill="FEFEFE"/>
            <w:noWrap w:val="0"/>
            <w:vAlign w:val="top"/>
          </w:tcPr>
          <w:p>
            <w:pPr>
              <w:widowControl/>
              <w:rPr>
                <w:rFonts w:hint="eastAsia" w:ascii="微软雅黑" w:hAnsi="微软雅黑" w:eastAsia="微软雅黑" w:cs="微软雅黑"/>
                <w:color w:val="000000"/>
                <w:spacing w:val="8"/>
                <w:sz w:val="22"/>
                <w:szCs w:val="22"/>
                <w:lang w:eastAsia="zh-CN"/>
              </w:rPr>
            </w:pPr>
          </w:p>
        </w:tc>
        <w:tc>
          <w:tcPr>
            <w:tcW w:w="720" w:type="dxa"/>
            <w:tcBorders>
              <w:top w:val="single" w:color="4583DD" w:sz="8" w:space="0"/>
              <w:left w:val="single" w:color="4583DD" w:sz="8" w:space="0"/>
              <w:bottom w:val="single" w:color="4583DD" w:sz="8" w:space="0"/>
              <w:right w:val="single" w:color="4583DD" w:sz="8" w:space="0"/>
              <w:tl2br w:val="nil"/>
              <w:tr2bl w:val="nil"/>
            </w:tcBorders>
            <w:shd w:val="clear" w:color="auto" w:fill="FEFEFE"/>
            <w:noWrap w:val="0"/>
            <w:vAlign w:val="top"/>
          </w:tcPr>
          <w:p>
            <w:pPr>
              <w:widowControl/>
              <w:rPr>
                <w:rFonts w:hint="eastAsia" w:ascii="微软雅黑" w:hAnsi="微软雅黑" w:eastAsia="微软雅黑" w:cs="微软雅黑"/>
                <w:color w:val="000000"/>
                <w:spacing w:val="8"/>
                <w:sz w:val="22"/>
                <w:szCs w:val="22"/>
                <w:lang w:eastAsia="zh-CN"/>
              </w:rPr>
            </w:pPr>
          </w:p>
        </w:tc>
        <w:tc>
          <w:tcPr>
            <w:tcW w:w="720" w:type="dxa"/>
            <w:tcBorders>
              <w:top w:val="single" w:color="4583DD" w:sz="8" w:space="0"/>
              <w:left w:val="single" w:color="4583DD" w:sz="8" w:space="0"/>
              <w:bottom w:val="single" w:color="4583DD" w:sz="8" w:space="0"/>
              <w:right w:val="single" w:color="4583DD" w:sz="8" w:space="0"/>
              <w:tl2br w:val="nil"/>
              <w:tr2bl w:val="nil"/>
            </w:tcBorders>
            <w:shd w:val="clear" w:color="auto" w:fill="FEFEFE"/>
            <w:noWrap w:val="0"/>
            <w:vAlign w:val="top"/>
          </w:tcPr>
          <w:p>
            <w:pPr>
              <w:widowControl/>
              <w:rPr>
                <w:rFonts w:hint="eastAsia" w:ascii="微软雅黑" w:hAnsi="微软雅黑" w:eastAsia="微软雅黑" w:cs="微软雅黑"/>
                <w:color w:val="000000"/>
                <w:spacing w:val="8"/>
                <w:sz w:val="22"/>
                <w:szCs w:val="22"/>
                <w:lang w:eastAsia="zh-CN"/>
              </w:rPr>
            </w:pPr>
          </w:p>
        </w:tc>
        <w:tc>
          <w:tcPr>
            <w:tcW w:w="720" w:type="dxa"/>
            <w:tcBorders>
              <w:top w:val="single" w:color="4583DD" w:sz="8" w:space="0"/>
              <w:left w:val="single" w:color="4583DD" w:sz="8" w:space="0"/>
              <w:bottom w:val="single" w:color="4583DD" w:sz="8" w:space="0"/>
              <w:right w:val="single" w:color="4583DD" w:sz="8" w:space="0"/>
              <w:tl2br w:val="nil"/>
              <w:tr2bl w:val="nil"/>
            </w:tcBorders>
            <w:shd w:val="clear" w:color="auto" w:fill="FEFEFE"/>
            <w:noWrap w:val="0"/>
            <w:vAlign w:val="top"/>
          </w:tcPr>
          <w:p>
            <w:pPr>
              <w:widowControl/>
              <w:rPr>
                <w:rFonts w:hint="eastAsia" w:ascii="微软雅黑" w:hAnsi="微软雅黑" w:eastAsia="微软雅黑" w:cs="微软雅黑"/>
                <w:color w:val="000000"/>
                <w:spacing w:val="8"/>
                <w:sz w:val="22"/>
                <w:szCs w:val="22"/>
                <w:lang w:eastAsia="zh-CN"/>
              </w:rPr>
            </w:pPr>
          </w:p>
        </w:tc>
        <w:tc>
          <w:tcPr>
            <w:tcW w:w="720" w:type="dxa"/>
            <w:tcBorders>
              <w:top w:val="single" w:color="4583DD" w:sz="8" w:space="0"/>
              <w:left w:val="single" w:color="4583DD" w:sz="8" w:space="0"/>
              <w:bottom w:val="single" w:color="4583DD" w:sz="8" w:space="0"/>
              <w:right w:val="single" w:color="4583DD" w:sz="8" w:space="0"/>
              <w:tl2br w:val="nil"/>
              <w:tr2bl w:val="nil"/>
            </w:tcBorders>
            <w:shd w:val="clear" w:color="auto" w:fill="FEFEFE"/>
            <w:noWrap w:val="0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000000"/>
                <w:sz w:val="21"/>
                <w:szCs w:val="21"/>
                <w:lang w:eastAsia="zh-CN"/>
              </w:rPr>
            </w:pPr>
          </w:p>
        </w:tc>
        <w:tc>
          <w:tcPr>
            <w:tcW w:w="720" w:type="dxa"/>
            <w:tcBorders>
              <w:top w:val="single" w:color="4583DD" w:sz="8" w:space="0"/>
              <w:left w:val="single" w:color="4583DD" w:sz="8" w:space="0"/>
              <w:bottom w:val="single" w:color="4583DD" w:sz="8" w:space="0"/>
              <w:right w:val="single" w:color="4583DD" w:sz="8" w:space="0"/>
              <w:tl2br w:val="nil"/>
              <w:tr2bl w:val="nil"/>
            </w:tcBorders>
            <w:shd w:val="clear" w:color="auto" w:fill="FEFEFE"/>
            <w:noWrap w:val="0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000000"/>
                <w:sz w:val="21"/>
                <w:szCs w:val="21"/>
                <w:lang w:eastAsia="zh-CN"/>
              </w:rPr>
            </w:pPr>
          </w:p>
        </w:tc>
        <w:tc>
          <w:tcPr>
            <w:tcW w:w="720" w:type="dxa"/>
            <w:tcBorders>
              <w:top w:val="single" w:color="4583DD" w:sz="8" w:space="0"/>
              <w:left w:val="single" w:color="4583DD" w:sz="8" w:space="0"/>
              <w:bottom w:val="single" w:color="4583DD" w:sz="8" w:space="0"/>
              <w:right w:val="single" w:color="4583DD" w:sz="8" w:space="0"/>
              <w:tl2br w:val="nil"/>
              <w:tr2bl w:val="nil"/>
            </w:tcBorders>
            <w:shd w:val="clear" w:color="auto" w:fill="FEFEFE"/>
            <w:noWrap w:val="0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lang w:eastAsia="zh-CN"/>
              </w:rPr>
            </w:pPr>
          </w:p>
        </w:tc>
        <w:tc>
          <w:tcPr>
            <w:tcW w:w="720" w:type="dxa"/>
            <w:tcBorders>
              <w:top w:val="single" w:color="4583DD" w:sz="8" w:space="0"/>
              <w:left w:val="single" w:color="4583DD" w:sz="8" w:space="0"/>
              <w:bottom w:val="single" w:color="4583DD" w:sz="8" w:space="0"/>
              <w:right w:val="single" w:color="4583DD" w:sz="8" w:space="0"/>
              <w:tl2br w:val="nil"/>
              <w:tr2bl w:val="nil"/>
            </w:tcBorders>
            <w:shd w:val="clear" w:color="auto" w:fill="FEFEFE"/>
            <w:noWrap w:val="0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lang w:eastAsia="zh-CN"/>
              </w:rPr>
            </w:pPr>
          </w:p>
        </w:tc>
        <w:tc>
          <w:tcPr>
            <w:tcW w:w="720" w:type="dxa"/>
            <w:tcBorders>
              <w:top w:val="single" w:color="4583DD" w:sz="8" w:space="0"/>
              <w:left w:val="single" w:color="4583DD" w:sz="8" w:space="0"/>
              <w:bottom w:val="single" w:color="4583DD" w:sz="8" w:space="0"/>
              <w:right w:val="single" w:color="4583DD" w:sz="8" w:space="0"/>
              <w:tl2br w:val="nil"/>
              <w:tr2bl w:val="nil"/>
            </w:tcBorders>
            <w:shd w:val="clear" w:color="auto" w:fill="FEFEFE"/>
            <w:noWrap w:val="0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000000"/>
                <w:sz w:val="22"/>
                <w:szCs w:val="22"/>
                <w:lang w:eastAsia="zh-CN"/>
              </w:rPr>
            </w:pPr>
          </w:p>
        </w:tc>
        <w:tc>
          <w:tcPr>
            <w:tcW w:w="720" w:type="dxa"/>
            <w:tcBorders>
              <w:top w:val="single" w:color="4583DD" w:sz="8" w:space="0"/>
              <w:left w:val="single" w:color="4583DD" w:sz="8" w:space="0"/>
              <w:bottom w:val="single" w:color="4583DD" w:sz="8" w:space="0"/>
              <w:right w:val="single" w:color="4583DD" w:sz="8" w:space="0"/>
              <w:tl2br w:val="nil"/>
              <w:tr2bl w:val="nil"/>
            </w:tcBorders>
            <w:shd w:val="clear" w:color="auto" w:fill="FEFEFE"/>
            <w:noWrap w:val="0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000000"/>
                <w:sz w:val="22"/>
                <w:szCs w:val="22"/>
                <w:lang w:eastAsia="zh-CN"/>
              </w:rPr>
            </w:pPr>
          </w:p>
        </w:tc>
        <w:tc>
          <w:tcPr>
            <w:tcW w:w="720" w:type="dxa"/>
            <w:tcBorders>
              <w:top w:val="single" w:color="4583DD" w:sz="8" w:space="0"/>
              <w:left w:val="single" w:color="4583DD" w:sz="8" w:space="0"/>
              <w:bottom w:val="single" w:color="4583DD" w:sz="8" w:space="0"/>
              <w:right w:val="single" w:color="4583DD" w:sz="8" w:space="0"/>
              <w:tl2br w:val="nil"/>
              <w:tr2bl w:val="nil"/>
            </w:tcBorders>
            <w:shd w:val="clear" w:color="auto" w:fill="FEFEFE"/>
            <w:noWrap w:val="0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000000"/>
                <w:sz w:val="22"/>
                <w:szCs w:val="22"/>
                <w:lang w:eastAsia="zh-CN"/>
              </w:rPr>
            </w:pPr>
          </w:p>
        </w:tc>
      </w:tr>
    </w:tbl>
    <w:p>
      <w:pPr>
        <w:snapToGrid w:val="0"/>
        <w:spacing w:line="320" w:lineRule="exact"/>
        <w:rPr>
          <w:rFonts w:hint="eastAsia" w:ascii="微软雅黑" w:hAnsi="微软雅黑" w:eastAsia="微软雅黑" w:cs="微软雅黑"/>
          <w:b/>
          <w:sz w:val="22"/>
          <w:szCs w:val="22"/>
          <w:lang w:eastAsia="zh-CN"/>
        </w:rPr>
      </w:pPr>
    </w:p>
    <w:p>
      <w:pPr>
        <w:snapToGrid w:val="0"/>
        <w:spacing w:line="320" w:lineRule="exact"/>
        <w:rPr>
          <w:rFonts w:hint="eastAsia" w:ascii="微软雅黑" w:hAnsi="微软雅黑" w:eastAsia="微软雅黑" w:cs="微软雅黑"/>
          <w:b/>
          <w:sz w:val="22"/>
          <w:szCs w:val="22"/>
          <w:lang w:eastAsia="zh-CN"/>
        </w:rPr>
      </w:pPr>
      <w:r>
        <w:rPr>
          <w:rFonts w:hint="eastAsia" w:ascii="微软雅黑" w:hAnsi="微软雅黑" w:eastAsia="微软雅黑" w:cs="微软雅黑"/>
          <w:b/>
          <w:sz w:val="22"/>
          <w:szCs w:val="22"/>
          <w:lang w:eastAsia="zh-CN"/>
        </w:rPr>
        <w:t>说 明：</w:t>
      </w:r>
    </w:p>
    <w:p>
      <w:pPr>
        <w:numPr>
          <w:ilvl w:val="0"/>
          <w:numId w:val="1"/>
        </w:numPr>
        <w:snapToGrid w:val="0"/>
        <w:spacing w:line="280" w:lineRule="exact"/>
        <w:rPr>
          <w:rFonts w:hint="eastAsia" w:ascii="微软雅黑" w:hAnsi="微软雅黑" w:eastAsia="微软雅黑" w:cs="微软雅黑"/>
          <w:sz w:val="22"/>
          <w:szCs w:val="22"/>
          <w:lang w:eastAsia="zh-CN"/>
        </w:rPr>
      </w:pPr>
      <w:r>
        <w:rPr>
          <w:rFonts w:hint="eastAsia" w:ascii="微软雅黑" w:hAnsi="微软雅黑" w:eastAsia="微软雅黑" w:cs="微软雅黑"/>
          <w:sz w:val="22"/>
          <w:szCs w:val="22"/>
          <w:lang w:eastAsia="zh-CN"/>
        </w:rPr>
        <w:t>请提前</w:t>
      </w:r>
      <w:r>
        <w:rPr>
          <w:rFonts w:hint="eastAsia" w:ascii="微软雅黑" w:hAnsi="微软雅黑" w:eastAsia="微软雅黑" w:cs="微软雅黑"/>
          <w:sz w:val="22"/>
          <w:szCs w:val="22"/>
          <w:lang w:val="en-US" w:eastAsia="zh-CN"/>
        </w:rPr>
        <w:t>5</w:t>
      </w:r>
      <w:r>
        <w:rPr>
          <w:rFonts w:hint="eastAsia" w:ascii="微软雅黑" w:hAnsi="微软雅黑" w:eastAsia="微软雅黑" w:cs="微软雅黑"/>
          <w:sz w:val="22"/>
          <w:szCs w:val="22"/>
          <w:lang w:eastAsia="zh-CN"/>
        </w:rPr>
        <w:t>分钟到场，如因特殊原因无法参加者须请假。</w:t>
      </w:r>
    </w:p>
    <w:p>
      <w:pPr>
        <w:numPr>
          <w:ilvl w:val="0"/>
          <w:numId w:val="1"/>
        </w:numPr>
        <w:snapToGrid w:val="0"/>
        <w:spacing w:line="280" w:lineRule="exact"/>
        <w:rPr>
          <w:rFonts w:hint="eastAsia" w:ascii="微软雅黑" w:hAnsi="微软雅黑" w:eastAsia="微软雅黑" w:cs="微软雅黑"/>
          <w:sz w:val="22"/>
          <w:szCs w:val="22"/>
          <w:lang w:eastAsia="zh-CN"/>
        </w:rPr>
      </w:pPr>
      <w:r>
        <w:rPr>
          <w:rFonts w:hint="eastAsia" w:ascii="微软雅黑" w:hAnsi="微软雅黑" w:eastAsia="微软雅黑" w:cs="微软雅黑"/>
          <w:sz w:val="22"/>
          <w:szCs w:val="22"/>
          <w:lang w:eastAsia="zh-CN"/>
        </w:rPr>
        <w:t>出勤情况记录：“</w:t>
      </w:r>
      <w:r>
        <w:rPr>
          <w:rFonts w:hint="eastAsia" w:ascii="微软雅黑" w:hAnsi="微软雅黑" w:eastAsia="微软雅黑" w:cs="微软雅黑"/>
          <w:b/>
          <w:sz w:val="22"/>
          <w:szCs w:val="22"/>
          <w:lang w:eastAsia="zh-CN"/>
        </w:rPr>
        <w:t>√</w:t>
      </w:r>
      <w:r>
        <w:rPr>
          <w:rFonts w:hint="eastAsia" w:ascii="微软雅黑" w:hAnsi="微软雅黑" w:eastAsia="微软雅黑" w:cs="微软雅黑"/>
          <w:sz w:val="22"/>
          <w:szCs w:val="22"/>
          <w:lang w:eastAsia="zh-CN"/>
        </w:rPr>
        <w:t>”表示出勤、“</w:t>
      </w:r>
      <w:r>
        <w:rPr>
          <w:rFonts w:hint="eastAsia" w:ascii="微软雅黑" w:hAnsi="微软雅黑" w:eastAsia="微软雅黑" w:cs="微软雅黑"/>
          <w:b/>
          <w:sz w:val="22"/>
          <w:szCs w:val="22"/>
          <w:lang w:eastAsia="zh-CN"/>
        </w:rPr>
        <w:t>△</w:t>
      </w:r>
      <w:r>
        <w:rPr>
          <w:rFonts w:hint="eastAsia" w:ascii="微软雅黑" w:hAnsi="微软雅黑" w:eastAsia="微软雅黑" w:cs="微软雅黑"/>
          <w:sz w:val="22"/>
          <w:szCs w:val="22"/>
          <w:lang w:eastAsia="zh-CN"/>
        </w:rPr>
        <w:t>”表示迟到、“</w:t>
      </w:r>
      <w:r>
        <w:rPr>
          <w:rFonts w:hint="eastAsia" w:ascii="微软雅黑" w:hAnsi="微软雅黑" w:eastAsia="微软雅黑" w:cs="微软雅黑"/>
          <w:b/>
          <w:sz w:val="22"/>
          <w:szCs w:val="22"/>
          <w:lang w:eastAsia="zh-CN"/>
        </w:rPr>
        <w:t>▽</w:t>
      </w:r>
      <w:r>
        <w:rPr>
          <w:rFonts w:hint="eastAsia" w:ascii="微软雅黑" w:hAnsi="微软雅黑" w:eastAsia="微软雅黑" w:cs="微软雅黑"/>
          <w:sz w:val="22"/>
          <w:szCs w:val="22"/>
          <w:lang w:eastAsia="zh-CN"/>
        </w:rPr>
        <w:t>”早退、“</w:t>
      </w:r>
      <w:r>
        <w:rPr>
          <w:rFonts w:hint="eastAsia" w:ascii="微软雅黑" w:hAnsi="微软雅黑" w:eastAsia="微软雅黑" w:cs="微软雅黑"/>
          <w:sz w:val="22"/>
          <w:szCs w:val="22"/>
          <w:lang w:val="en-US" w:eastAsia="zh-CN"/>
        </w:rPr>
        <w:t>×</w:t>
      </w:r>
      <w:r>
        <w:rPr>
          <w:rFonts w:hint="eastAsia" w:ascii="微软雅黑" w:hAnsi="微软雅黑" w:eastAsia="微软雅黑" w:cs="微软雅黑"/>
          <w:sz w:val="22"/>
          <w:szCs w:val="22"/>
          <w:lang w:eastAsia="zh-CN"/>
        </w:rPr>
        <w:t>”缺席、“</w:t>
      </w:r>
      <w:r>
        <w:rPr>
          <w:rFonts w:hint="eastAsia" w:ascii="微软雅黑" w:hAnsi="微软雅黑" w:eastAsia="微软雅黑" w:cs="微软雅黑"/>
          <w:b/>
          <w:sz w:val="22"/>
          <w:szCs w:val="22"/>
          <w:lang w:val="en-US" w:eastAsia="zh-CN"/>
        </w:rPr>
        <w:t>○</w:t>
      </w:r>
      <w:r>
        <w:rPr>
          <w:rFonts w:hint="eastAsia" w:ascii="微软雅黑" w:hAnsi="微软雅黑" w:eastAsia="微软雅黑" w:cs="微软雅黑"/>
          <w:sz w:val="22"/>
          <w:szCs w:val="22"/>
          <w:lang w:eastAsia="zh-CN"/>
        </w:rPr>
        <w:t>”请假。</w:t>
      </w:r>
    </w:p>
    <w:p>
      <w:pPr>
        <w:numPr>
          <w:ilvl w:val="0"/>
          <w:numId w:val="1"/>
        </w:numPr>
        <w:snapToGrid w:val="0"/>
        <w:spacing w:line="280" w:lineRule="exact"/>
        <w:rPr>
          <w:rFonts w:hint="eastAsia" w:ascii="微软雅黑" w:hAnsi="微软雅黑" w:eastAsia="微软雅黑" w:cs="微软雅黑"/>
          <w:sz w:val="22"/>
          <w:szCs w:val="22"/>
          <w:lang w:eastAsia="zh-CN"/>
        </w:rPr>
      </w:pPr>
      <w:r>
        <w:rPr>
          <w:rFonts w:hint="eastAsia" w:ascii="微软雅黑" w:hAnsi="微软雅黑" w:eastAsia="微软雅黑" w:cs="微软雅黑"/>
          <w:sz w:val="22"/>
          <w:szCs w:val="22"/>
          <w:lang w:eastAsia="zh-CN"/>
        </w:rPr>
        <w:t>考核方式：A代表口试    B代表笔试   C代表实际操作。</w:t>
      </w:r>
    </w:p>
    <w:p>
      <w:pPr>
        <w:numPr>
          <w:ilvl w:val="0"/>
          <w:numId w:val="1"/>
        </w:numPr>
        <w:snapToGrid w:val="0"/>
        <w:spacing w:line="280" w:lineRule="exact"/>
        <w:rPr>
          <w:rFonts w:hint="eastAsia" w:ascii="微软雅黑" w:hAnsi="微软雅黑" w:eastAsia="微软雅黑" w:cs="微软雅黑"/>
          <w:sz w:val="20"/>
          <w:lang w:eastAsia="zh-CN"/>
        </w:rPr>
      </w:pPr>
      <w:r>
        <w:rPr>
          <w:rFonts w:hint="eastAsia" w:ascii="微软雅黑" w:hAnsi="微软雅黑" w:eastAsia="微软雅黑" w:cs="微软雅黑"/>
          <w:sz w:val="22"/>
          <w:szCs w:val="22"/>
          <w:lang w:eastAsia="zh-CN"/>
        </w:rPr>
        <w:t>考核结果：</w:t>
      </w:r>
      <w:r>
        <w:rPr>
          <w:rFonts w:hint="eastAsia" w:ascii="微软雅黑" w:hAnsi="微软雅黑" w:eastAsia="微软雅黑" w:cs="微软雅黑"/>
          <w:sz w:val="20"/>
          <w:lang w:eastAsia="zh-CN"/>
        </w:rPr>
        <w:t>① 笔试：合格：65分～75分、良好：76分～85分、优秀：≥86分、不合格：≤64分（需重新培训考核） ② 口试或实际操作：以“合格”与“不合格”鉴定。</w:t>
      </w:r>
    </w:p>
    <w:p>
      <w:pPr>
        <w:snapToGrid w:val="0"/>
        <w:spacing w:line="300" w:lineRule="auto"/>
        <w:rPr>
          <w:rFonts w:hint="eastAsia" w:ascii="宋体" w:hAnsi="宋体" w:eastAsia="宋体"/>
          <w:color w:val="FF0000"/>
          <w:sz w:val="18"/>
          <w:szCs w:val="18"/>
          <w:lang w:eastAsia="zh-CN"/>
        </w:rPr>
      </w:pPr>
    </w:p>
    <w:sectPr>
      <w:pgSz w:w="11907" w:h="16840"/>
      <w:pgMar w:top="624" w:right="624" w:bottom="624" w:left="624" w:header="567" w:footer="567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type="lines"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PMingLiU">
    <w:altName w:val="PMingLiU-ExtB"/>
    <w:panose1 w:val="02020500000000000000"/>
    <w:charset w:val="88"/>
    <w:family w:val="roman"/>
    <w:pitch w:val="default"/>
    <w:sig w:usb0="00000000" w:usb1="00000000" w:usb2="00000016" w:usb3="00000000" w:csb0="001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P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54A14EC"/>
    <w:multiLevelType w:val="multilevel"/>
    <w:tmpl w:val="354A14EC"/>
    <w:lvl w:ilvl="0" w:tentative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attachedTemplate r:id="rId1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jb3VudCI6MTcsImhkaWQiOiJmYjJiYTkyZmUxMDgxNDRmYjA1YjhkYzk5MmUzNWY2NSIsInVzZXJDb3VudCI6MTd9"/>
  </w:docVars>
  <w:rsids>
    <w:rsidRoot w:val="30337247"/>
    <w:rsid w:val="00004210"/>
    <w:rsid w:val="00004691"/>
    <w:rsid w:val="00004B06"/>
    <w:rsid w:val="00004C9F"/>
    <w:rsid w:val="00007F4F"/>
    <w:rsid w:val="00011B8E"/>
    <w:rsid w:val="00011BE4"/>
    <w:rsid w:val="000120AC"/>
    <w:rsid w:val="00013970"/>
    <w:rsid w:val="00013C39"/>
    <w:rsid w:val="000153DB"/>
    <w:rsid w:val="0001550E"/>
    <w:rsid w:val="00015618"/>
    <w:rsid w:val="00023DAC"/>
    <w:rsid w:val="000248EB"/>
    <w:rsid w:val="00025C8F"/>
    <w:rsid w:val="000260F5"/>
    <w:rsid w:val="00027EA3"/>
    <w:rsid w:val="000367A6"/>
    <w:rsid w:val="00041FA0"/>
    <w:rsid w:val="000437D3"/>
    <w:rsid w:val="000440A4"/>
    <w:rsid w:val="00046A33"/>
    <w:rsid w:val="0005291F"/>
    <w:rsid w:val="00053BB3"/>
    <w:rsid w:val="00054F6A"/>
    <w:rsid w:val="00055285"/>
    <w:rsid w:val="000552B7"/>
    <w:rsid w:val="000555C2"/>
    <w:rsid w:val="00055EA1"/>
    <w:rsid w:val="000570C9"/>
    <w:rsid w:val="00057958"/>
    <w:rsid w:val="00060F93"/>
    <w:rsid w:val="000616F9"/>
    <w:rsid w:val="000641E0"/>
    <w:rsid w:val="000648BF"/>
    <w:rsid w:val="00067922"/>
    <w:rsid w:val="00067E67"/>
    <w:rsid w:val="00077A9B"/>
    <w:rsid w:val="00081A6B"/>
    <w:rsid w:val="00084A4C"/>
    <w:rsid w:val="0008522D"/>
    <w:rsid w:val="00086567"/>
    <w:rsid w:val="00090236"/>
    <w:rsid w:val="000914CD"/>
    <w:rsid w:val="00092091"/>
    <w:rsid w:val="00096C45"/>
    <w:rsid w:val="000A14CE"/>
    <w:rsid w:val="000A2D3F"/>
    <w:rsid w:val="000A3356"/>
    <w:rsid w:val="000A586B"/>
    <w:rsid w:val="000A6743"/>
    <w:rsid w:val="000B4A78"/>
    <w:rsid w:val="000B5D73"/>
    <w:rsid w:val="000C552C"/>
    <w:rsid w:val="000D0B6D"/>
    <w:rsid w:val="000D2DBF"/>
    <w:rsid w:val="000D2EF3"/>
    <w:rsid w:val="000D5930"/>
    <w:rsid w:val="000D6DAD"/>
    <w:rsid w:val="000E1855"/>
    <w:rsid w:val="000E494C"/>
    <w:rsid w:val="000E5A88"/>
    <w:rsid w:val="000E5FE7"/>
    <w:rsid w:val="000E6774"/>
    <w:rsid w:val="000E7F12"/>
    <w:rsid w:val="000F15E9"/>
    <w:rsid w:val="000F1722"/>
    <w:rsid w:val="000F1CB5"/>
    <w:rsid w:val="000F23AD"/>
    <w:rsid w:val="000F6E2B"/>
    <w:rsid w:val="0010376F"/>
    <w:rsid w:val="00105828"/>
    <w:rsid w:val="00112BC1"/>
    <w:rsid w:val="00112EC7"/>
    <w:rsid w:val="001178C2"/>
    <w:rsid w:val="00121144"/>
    <w:rsid w:val="0012373E"/>
    <w:rsid w:val="001362D8"/>
    <w:rsid w:val="00136F05"/>
    <w:rsid w:val="001400C3"/>
    <w:rsid w:val="001444AA"/>
    <w:rsid w:val="00152BEA"/>
    <w:rsid w:val="00153812"/>
    <w:rsid w:val="00153C2A"/>
    <w:rsid w:val="001549A5"/>
    <w:rsid w:val="001643D5"/>
    <w:rsid w:val="001653FA"/>
    <w:rsid w:val="00165597"/>
    <w:rsid w:val="00171E79"/>
    <w:rsid w:val="00173481"/>
    <w:rsid w:val="00173EEA"/>
    <w:rsid w:val="0017653C"/>
    <w:rsid w:val="0017653D"/>
    <w:rsid w:val="00176846"/>
    <w:rsid w:val="00177531"/>
    <w:rsid w:val="00184E5B"/>
    <w:rsid w:val="00185B95"/>
    <w:rsid w:val="00187C5D"/>
    <w:rsid w:val="001A4983"/>
    <w:rsid w:val="001A5B3F"/>
    <w:rsid w:val="001B133D"/>
    <w:rsid w:val="001B5119"/>
    <w:rsid w:val="001B583B"/>
    <w:rsid w:val="001B5E6F"/>
    <w:rsid w:val="001B6EF7"/>
    <w:rsid w:val="001C1674"/>
    <w:rsid w:val="001C59C9"/>
    <w:rsid w:val="001C6F2D"/>
    <w:rsid w:val="001D1C55"/>
    <w:rsid w:val="001D1C63"/>
    <w:rsid w:val="001D57F7"/>
    <w:rsid w:val="001D65C7"/>
    <w:rsid w:val="001D6703"/>
    <w:rsid w:val="001D6FCC"/>
    <w:rsid w:val="001E0708"/>
    <w:rsid w:val="001E40F5"/>
    <w:rsid w:val="001E70E6"/>
    <w:rsid w:val="001F465D"/>
    <w:rsid w:val="001F736A"/>
    <w:rsid w:val="001F7691"/>
    <w:rsid w:val="001F7E81"/>
    <w:rsid w:val="00200751"/>
    <w:rsid w:val="00200C2D"/>
    <w:rsid w:val="002033C0"/>
    <w:rsid w:val="00211826"/>
    <w:rsid w:val="002122B4"/>
    <w:rsid w:val="00213B5B"/>
    <w:rsid w:val="002143FC"/>
    <w:rsid w:val="00217EF0"/>
    <w:rsid w:val="00223D0B"/>
    <w:rsid w:val="00225942"/>
    <w:rsid w:val="0022731D"/>
    <w:rsid w:val="00227F21"/>
    <w:rsid w:val="002320AF"/>
    <w:rsid w:val="002326A0"/>
    <w:rsid w:val="002337B6"/>
    <w:rsid w:val="0024272B"/>
    <w:rsid w:val="00242A26"/>
    <w:rsid w:val="00250F69"/>
    <w:rsid w:val="0025124E"/>
    <w:rsid w:val="0025138C"/>
    <w:rsid w:val="0025177A"/>
    <w:rsid w:val="00254E53"/>
    <w:rsid w:val="00261E35"/>
    <w:rsid w:val="00262697"/>
    <w:rsid w:val="00272F16"/>
    <w:rsid w:val="00273894"/>
    <w:rsid w:val="00274C9B"/>
    <w:rsid w:val="002813F4"/>
    <w:rsid w:val="00281E73"/>
    <w:rsid w:val="00283AE0"/>
    <w:rsid w:val="0028517C"/>
    <w:rsid w:val="002915DA"/>
    <w:rsid w:val="0029239F"/>
    <w:rsid w:val="002A49B5"/>
    <w:rsid w:val="002A49F4"/>
    <w:rsid w:val="002A63DE"/>
    <w:rsid w:val="002B1145"/>
    <w:rsid w:val="002B211F"/>
    <w:rsid w:val="002B6154"/>
    <w:rsid w:val="002D1FE3"/>
    <w:rsid w:val="002D3C78"/>
    <w:rsid w:val="002D59C0"/>
    <w:rsid w:val="002D6FF9"/>
    <w:rsid w:val="002E0752"/>
    <w:rsid w:val="002E07A0"/>
    <w:rsid w:val="002E0897"/>
    <w:rsid w:val="002E0F97"/>
    <w:rsid w:val="002E1A56"/>
    <w:rsid w:val="002E299E"/>
    <w:rsid w:val="002E3330"/>
    <w:rsid w:val="002E364E"/>
    <w:rsid w:val="002E4470"/>
    <w:rsid w:val="002E4609"/>
    <w:rsid w:val="002E59F5"/>
    <w:rsid w:val="002E680A"/>
    <w:rsid w:val="002E6E38"/>
    <w:rsid w:val="002F12F8"/>
    <w:rsid w:val="002F1626"/>
    <w:rsid w:val="002F3077"/>
    <w:rsid w:val="002F3D27"/>
    <w:rsid w:val="002F5A87"/>
    <w:rsid w:val="002F5DA2"/>
    <w:rsid w:val="002F5EDF"/>
    <w:rsid w:val="002F6034"/>
    <w:rsid w:val="00300FB8"/>
    <w:rsid w:val="003064F5"/>
    <w:rsid w:val="00310F2F"/>
    <w:rsid w:val="00313D67"/>
    <w:rsid w:val="00314214"/>
    <w:rsid w:val="00314D33"/>
    <w:rsid w:val="0032034F"/>
    <w:rsid w:val="00320AE9"/>
    <w:rsid w:val="00321972"/>
    <w:rsid w:val="0032375E"/>
    <w:rsid w:val="003252C2"/>
    <w:rsid w:val="00325D78"/>
    <w:rsid w:val="003305E8"/>
    <w:rsid w:val="003314FA"/>
    <w:rsid w:val="003356B3"/>
    <w:rsid w:val="003379FE"/>
    <w:rsid w:val="003445D6"/>
    <w:rsid w:val="00345E57"/>
    <w:rsid w:val="00346541"/>
    <w:rsid w:val="00347201"/>
    <w:rsid w:val="003474D1"/>
    <w:rsid w:val="003508F4"/>
    <w:rsid w:val="00350BA3"/>
    <w:rsid w:val="003527F4"/>
    <w:rsid w:val="0035419D"/>
    <w:rsid w:val="00372CA4"/>
    <w:rsid w:val="00374C53"/>
    <w:rsid w:val="00377E85"/>
    <w:rsid w:val="00382330"/>
    <w:rsid w:val="00385A65"/>
    <w:rsid w:val="00386318"/>
    <w:rsid w:val="003873B2"/>
    <w:rsid w:val="003933F3"/>
    <w:rsid w:val="003949C1"/>
    <w:rsid w:val="003949F5"/>
    <w:rsid w:val="003A102E"/>
    <w:rsid w:val="003A6A14"/>
    <w:rsid w:val="003B08F9"/>
    <w:rsid w:val="003B1924"/>
    <w:rsid w:val="003C060D"/>
    <w:rsid w:val="003C0C1D"/>
    <w:rsid w:val="003C6666"/>
    <w:rsid w:val="003D1473"/>
    <w:rsid w:val="003D2FE1"/>
    <w:rsid w:val="003E0C2B"/>
    <w:rsid w:val="003E1E0F"/>
    <w:rsid w:val="003F253F"/>
    <w:rsid w:val="003F3DCF"/>
    <w:rsid w:val="003F475B"/>
    <w:rsid w:val="003F5AE3"/>
    <w:rsid w:val="003F7D9E"/>
    <w:rsid w:val="00411C1E"/>
    <w:rsid w:val="00415DDF"/>
    <w:rsid w:val="00417378"/>
    <w:rsid w:val="004210EA"/>
    <w:rsid w:val="004239D5"/>
    <w:rsid w:val="00424224"/>
    <w:rsid w:val="004417AA"/>
    <w:rsid w:val="00442EBD"/>
    <w:rsid w:val="004478D8"/>
    <w:rsid w:val="00455179"/>
    <w:rsid w:val="00455F59"/>
    <w:rsid w:val="00460463"/>
    <w:rsid w:val="00460C37"/>
    <w:rsid w:val="004647C5"/>
    <w:rsid w:val="00464C45"/>
    <w:rsid w:val="00471B4D"/>
    <w:rsid w:val="004806EF"/>
    <w:rsid w:val="00491412"/>
    <w:rsid w:val="00491A19"/>
    <w:rsid w:val="00496B7C"/>
    <w:rsid w:val="00497400"/>
    <w:rsid w:val="004A25A5"/>
    <w:rsid w:val="004B1B56"/>
    <w:rsid w:val="004B319F"/>
    <w:rsid w:val="004B45B7"/>
    <w:rsid w:val="004B7967"/>
    <w:rsid w:val="004C2B7F"/>
    <w:rsid w:val="004E1AEE"/>
    <w:rsid w:val="004E51AE"/>
    <w:rsid w:val="004E5E15"/>
    <w:rsid w:val="004F0B13"/>
    <w:rsid w:val="004F337A"/>
    <w:rsid w:val="004F3762"/>
    <w:rsid w:val="004F42AA"/>
    <w:rsid w:val="004F464F"/>
    <w:rsid w:val="004F79C4"/>
    <w:rsid w:val="004F7FE2"/>
    <w:rsid w:val="00504F5E"/>
    <w:rsid w:val="005051DD"/>
    <w:rsid w:val="005062FC"/>
    <w:rsid w:val="005135EC"/>
    <w:rsid w:val="00515441"/>
    <w:rsid w:val="00516554"/>
    <w:rsid w:val="005219BD"/>
    <w:rsid w:val="00523E49"/>
    <w:rsid w:val="00525BE1"/>
    <w:rsid w:val="00526198"/>
    <w:rsid w:val="0052747F"/>
    <w:rsid w:val="005301EA"/>
    <w:rsid w:val="0053193E"/>
    <w:rsid w:val="005323F2"/>
    <w:rsid w:val="005335B3"/>
    <w:rsid w:val="00536ED7"/>
    <w:rsid w:val="00537C1C"/>
    <w:rsid w:val="00540E55"/>
    <w:rsid w:val="00541044"/>
    <w:rsid w:val="00541D4B"/>
    <w:rsid w:val="00543FE6"/>
    <w:rsid w:val="00550281"/>
    <w:rsid w:val="00550AD1"/>
    <w:rsid w:val="00553AFD"/>
    <w:rsid w:val="00554BFE"/>
    <w:rsid w:val="00555907"/>
    <w:rsid w:val="00557539"/>
    <w:rsid w:val="0056063B"/>
    <w:rsid w:val="005626CA"/>
    <w:rsid w:val="00562B68"/>
    <w:rsid w:val="00564374"/>
    <w:rsid w:val="005652C0"/>
    <w:rsid w:val="00572800"/>
    <w:rsid w:val="0057473F"/>
    <w:rsid w:val="00577955"/>
    <w:rsid w:val="00580FED"/>
    <w:rsid w:val="00581747"/>
    <w:rsid w:val="005843E2"/>
    <w:rsid w:val="00592181"/>
    <w:rsid w:val="005941D0"/>
    <w:rsid w:val="00594342"/>
    <w:rsid w:val="005969D2"/>
    <w:rsid w:val="005A369A"/>
    <w:rsid w:val="005A44EB"/>
    <w:rsid w:val="005A6C89"/>
    <w:rsid w:val="005B0970"/>
    <w:rsid w:val="005C0804"/>
    <w:rsid w:val="005C25E5"/>
    <w:rsid w:val="005C5A75"/>
    <w:rsid w:val="005C703C"/>
    <w:rsid w:val="005C75B9"/>
    <w:rsid w:val="005C79FD"/>
    <w:rsid w:val="005D0C75"/>
    <w:rsid w:val="005D748A"/>
    <w:rsid w:val="005E0A50"/>
    <w:rsid w:val="005E1B65"/>
    <w:rsid w:val="005E46AC"/>
    <w:rsid w:val="005E4A6C"/>
    <w:rsid w:val="005E6B2A"/>
    <w:rsid w:val="005F37D8"/>
    <w:rsid w:val="005F46DA"/>
    <w:rsid w:val="005F5FD5"/>
    <w:rsid w:val="005F6C2A"/>
    <w:rsid w:val="0060172F"/>
    <w:rsid w:val="00612CEB"/>
    <w:rsid w:val="00614A6B"/>
    <w:rsid w:val="00617ECB"/>
    <w:rsid w:val="00620274"/>
    <w:rsid w:val="006203BA"/>
    <w:rsid w:val="006205D9"/>
    <w:rsid w:val="00624E4E"/>
    <w:rsid w:val="00625117"/>
    <w:rsid w:val="006253A1"/>
    <w:rsid w:val="00627250"/>
    <w:rsid w:val="00630BEB"/>
    <w:rsid w:val="00632B6E"/>
    <w:rsid w:val="00636DFF"/>
    <w:rsid w:val="00647389"/>
    <w:rsid w:val="006506CA"/>
    <w:rsid w:val="00651E6B"/>
    <w:rsid w:val="00652937"/>
    <w:rsid w:val="00654DD1"/>
    <w:rsid w:val="00657C85"/>
    <w:rsid w:val="00660ED1"/>
    <w:rsid w:val="00665523"/>
    <w:rsid w:val="00672BEE"/>
    <w:rsid w:val="00673F13"/>
    <w:rsid w:val="006760E3"/>
    <w:rsid w:val="00680481"/>
    <w:rsid w:val="00681DC0"/>
    <w:rsid w:val="00685297"/>
    <w:rsid w:val="00685D1E"/>
    <w:rsid w:val="00685FF8"/>
    <w:rsid w:val="00686D58"/>
    <w:rsid w:val="00692E5F"/>
    <w:rsid w:val="00693634"/>
    <w:rsid w:val="00693EAE"/>
    <w:rsid w:val="00695730"/>
    <w:rsid w:val="006966AE"/>
    <w:rsid w:val="00696956"/>
    <w:rsid w:val="00696A3D"/>
    <w:rsid w:val="006A0975"/>
    <w:rsid w:val="006A1C4C"/>
    <w:rsid w:val="006A34EB"/>
    <w:rsid w:val="006B34F7"/>
    <w:rsid w:val="006B4A64"/>
    <w:rsid w:val="006B7967"/>
    <w:rsid w:val="006C46A6"/>
    <w:rsid w:val="006E0EDB"/>
    <w:rsid w:val="006E123D"/>
    <w:rsid w:val="006E6E1E"/>
    <w:rsid w:val="006F0CFC"/>
    <w:rsid w:val="006F23E1"/>
    <w:rsid w:val="006F3B44"/>
    <w:rsid w:val="006F457B"/>
    <w:rsid w:val="006F7F49"/>
    <w:rsid w:val="00702F57"/>
    <w:rsid w:val="0070422A"/>
    <w:rsid w:val="007044B1"/>
    <w:rsid w:val="00704711"/>
    <w:rsid w:val="0070598B"/>
    <w:rsid w:val="00705CC9"/>
    <w:rsid w:val="00705D42"/>
    <w:rsid w:val="007107E2"/>
    <w:rsid w:val="0071158B"/>
    <w:rsid w:val="0071317D"/>
    <w:rsid w:val="00714ABD"/>
    <w:rsid w:val="007167E2"/>
    <w:rsid w:val="007178AD"/>
    <w:rsid w:val="00717A60"/>
    <w:rsid w:val="0072248B"/>
    <w:rsid w:val="007316BA"/>
    <w:rsid w:val="00732B49"/>
    <w:rsid w:val="007341D1"/>
    <w:rsid w:val="00737073"/>
    <w:rsid w:val="00747E16"/>
    <w:rsid w:val="0075256C"/>
    <w:rsid w:val="00754595"/>
    <w:rsid w:val="007559CC"/>
    <w:rsid w:val="00755D31"/>
    <w:rsid w:val="00756001"/>
    <w:rsid w:val="00756CF4"/>
    <w:rsid w:val="00757D04"/>
    <w:rsid w:val="00761CC2"/>
    <w:rsid w:val="00762032"/>
    <w:rsid w:val="00765BC2"/>
    <w:rsid w:val="00766B9E"/>
    <w:rsid w:val="00767995"/>
    <w:rsid w:val="00767A57"/>
    <w:rsid w:val="00772807"/>
    <w:rsid w:val="00774F63"/>
    <w:rsid w:val="007755C6"/>
    <w:rsid w:val="007756CF"/>
    <w:rsid w:val="00782146"/>
    <w:rsid w:val="00782C24"/>
    <w:rsid w:val="00785839"/>
    <w:rsid w:val="007868A7"/>
    <w:rsid w:val="00792954"/>
    <w:rsid w:val="00794A27"/>
    <w:rsid w:val="007951ED"/>
    <w:rsid w:val="007A099F"/>
    <w:rsid w:val="007A123A"/>
    <w:rsid w:val="007A30DB"/>
    <w:rsid w:val="007A4378"/>
    <w:rsid w:val="007A4806"/>
    <w:rsid w:val="007A7622"/>
    <w:rsid w:val="007A7877"/>
    <w:rsid w:val="007B08E9"/>
    <w:rsid w:val="007B0955"/>
    <w:rsid w:val="007B491E"/>
    <w:rsid w:val="007C3936"/>
    <w:rsid w:val="007C3FA4"/>
    <w:rsid w:val="007C5D59"/>
    <w:rsid w:val="007C64E3"/>
    <w:rsid w:val="007C7D61"/>
    <w:rsid w:val="007D07BD"/>
    <w:rsid w:val="007D20E4"/>
    <w:rsid w:val="007E062B"/>
    <w:rsid w:val="007E0682"/>
    <w:rsid w:val="007E2B4D"/>
    <w:rsid w:val="007E3A4E"/>
    <w:rsid w:val="007E6A2D"/>
    <w:rsid w:val="007F0F45"/>
    <w:rsid w:val="007F22F7"/>
    <w:rsid w:val="007F2C81"/>
    <w:rsid w:val="007F3F9F"/>
    <w:rsid w:val="007F5A11"/>
    <w:rsid w:val="0080150A"/>
    <w:rsid w:val="008016C8"/>
    <w:rsid w:val="00801D5A"/>
    <w:rsid w:val="0081066C"/>
    <w:rsid w:val="008123D3"/>
    <w:rsid w:val="00812CE6"/>
    <w:rsid w:val="00815983"/>
    <w:rsid w:val="00817FC9"/>
    <w:rsid w:val="00820493"/>
    <w:rsid w:val="00820F7A"/>
    <w:rsid w:val="00822058"/>
    <w:rsid w:val="00822F05"/>
    <w:rsid w:val="00826C24"/>
    <w:rsid w:val="00827C85"/>
    <w:rsid w:val="008419A2"/>
    <w:rsid w:val="00846837"/>
    <w:rsid w:val="0084737C"/>
    <w:rsid w:val="0085216B"/>
    <w:rsid w:val="00853549"/>
    <w:rsid w:val="00853B83"/>
    <w:rsid w:val="00855385"/>
    <w:rsid w:val="0085669B"/>
    <w:rsid w:val="00856786"/>
    <w:rsid w:val="00862CD2"/>
    <w:rsid w:val="0086446F"/>
    <w:rsid w:val="0086521C"/>
    <w:rsid w:val="008657BD"/>
    <w:rsid w:val="008679A5"/>
    <w:rsid w:val="00867FD6"/>
    <w:rsid w:val="008719DC"/>
    <w:rsid w:val="008722E9"/>
    <w:rsid w:val="00872542"/>
    <w:rsid w:val="00874A87"/>
    <w:rsid w:val="00874BC8"/>
    <w:rsid w:val="008801DD"/>
    <w:rsid w:val="008803D2"/>
    <w:rsid w:val="008828A8"/>
    <w:rsid w:val="008853AF"/>
    <w:rsid w:val="00886414"/>
    <w:rsid w:val="00887551"/>
    <w:rsid w:val="00887D38"/>
    <w:rsid w:val="008901E4"/>
    <w:rsid w:val="00897B03"/>
    <w:rsid w:val="008A133E"/>
    <w:rsid w:val="008A2C64"/>
    <w:rsid w:val="008A2E1C"/>
    <w:rsid w:val="008A5998"/>
    <w:rsid w:val="008B3203"/>
    <w:rsid w:val="008C1C5A"/>
    <w:rsid w:val="008C72F2"/>
    <w:rsid w:val="008C7649"/>
    <w:rsid w:val="008D09BA"/>
    <w:rsid w:val="008D3335"/>
    <w:rsid w:val="008D61C6"/>
    <w:rsid w:val="008D69A9"/>
    <w:rsid w:val="008E5C3F"/>
    <w:rsid w:val="008E5C6D"/>
    <w:rsid w:val="008E72EA"/>
    <w:rsid w:val="008E78FD"/>
    <w:rsid w:val="008F65F0"/>
    <w:rsid w:val="008F7CA6"/>
    <w:rsid w:val="009001D8"/>
    <w:rsid w:val="0090241B"/>
    <w:rsid w:val="00906AC0"/>
    <w:rsid w:val="0090707D"/>
    <w:rsid w:val="00912F6B"/>
    <w:rsid w:val="00915051"/>
    <w:rsid w:val="009255A8"/>
    <w:rsid w:val="00925851"/>
    <w:rsid w:val="00930B95"/>
    <w:rsid w:val="00931AB8"/>
    <w:rsid w:val="00935705"/>
    <w:rsid w:val="009409FE"/>
    <w:rsid w:val="0094574A"/>
    <w:rsid w:val="009457F7"/>
    <w:rsid w:val="00946C37"/>
    <w:rsid w:val="00954E5B"/>
    <w:rsid w:val="00957550"/>
    <w:rsid w:val="00960E0A"/>
    <w:rsid w:val="00961811"/>
    <w:rsid w:val="009621F5"/>
    <w:rsid w:val="0096429A"/>
    <w:rsid w:val="00964394"/>
    <w:rsid w:val="00966B17"/>
    <w:rsid w:val="00971921"/>
    <w:rsid w:val="00973DE9"/>
    <w:rsid w:val="00974456"/>
    <w:rsid w:val="00976637"/>
    <w:rsid w:val="009826FD"/>
    <w:rsid w:val="00982E22"/>
    <w:rsid w:val="00986C0E"/>
    <w:rsid w:val="009878C0"/>
    <w:rsid w:val="00991664"/>
    <w:rsid w:val="00992505"/>
    <w:rsid w:val="00993B13"/>
    <w:rsid w:val="009A0DAD"/>
    <w:rsid w:val="009A5D6D"/>
    <w:rsid w:val="009A679C"/>
    <w:rsid w:val="009A6CD2"/>
    <w:rsid w:val="009A727F"/>
    <w:rsid w:val="009B19C0"/>
    <w:rsid w:val="009B1C0D"/>
    <w:rsid w:val="009B44EB"/>
    <w:rsid w:val="009C1BCD"/>
    <w:rsid w:val="009C7DE8"/>
    <w:rsid w:val="009E25F6"/>
    <w:rsid w:val="009E39A7"/>
    <w:rsid w:val="009E433E"/>
    <w:rsid w:val="009E5A57"/>
    <w:rsid w:val="009E7DE8"/>
    <w:rsid w:val="009F18E5"/>
    <w:rsid w:val="009F42F6"/>
    <w:rsid w:val="009F5CB9"/>
    <w:rsid w:val="00A01FEE"/>
    <w:rsid w:val="00A05E14"/>
    <w:rsid w:val="00A110F0"/>
    <w:rsid w:val="00A11940"/>
    <w:rsid w:val="00A1292E"/>
    <w:rsid w:val="00A201A1"/>
    <w:rsid w:val="00A21B6F"/>
    <w:rsid w:val="00A2231E"/>
    <w:rsid w:val="00A25C4D"/>
    <w:rsid w:val="00A32BF3"/>
    <w:rsid w:val="00A332D2"/>
    <w:rsid w:val="00A34CA9"/>
    <w:rsid w:val="00A35C2E"/>
    <w:rsid w:val="00A35C56"/>
    <w:rsid w:val="00A35E1F"/>
    <w:rsid w:val="00A441D1"/>
    <w:rsid w:val="00A47197"/>
    <w:rsid w:val="00A560EB"/>
    <w:rsid w:val="00A5676F"/>
    <w:rsid w:val="00A6068D"/>
    <w:rsid w:val="00A60931"/>
    <w:rsid w:val="00A61CF2"/>
    <w:rsid w:val="00A70D85"/>
    <w:rsid w:val="00A71155"/>
    <w:rsid w:val="00A71F6F"/>
    <w:rsid w:val="00A726A6"/>
    <w:rsid w:val="00A7331E"/>
    <w:rsid w:val="00A736BD"/>
    <w:rsid w:val="00A73B9A"/>
    <w:rsid w:val="00A73CD8"/>
    <w:rsid w:val="00A748C4"/>
    <w:rsid w:val="00A77C60"/>
    <w:rsid w:val="00A8243D"/>
    <w:rsid w:val="00A84D88"/>
    <w:rsid w:val="00A857CA"/>
    <w:rsid w:val="00A90515"/>
    <w:rsid w:val="00A9456C"/>
    <w:rsid w:val="00A95070"/>
    <w:rsid w:val="00AA45EE"/>
    <w:rsid w:val="00AA6096"/>
    <w:rsid w:val="00AA62EF"/>
    <w:rsid w:val="00AB0587"/>
    <w:rsid w:val="00AB1006"/>
    <w:rsid w:val="00AB411E"/>
    <w:rsid w:val="00AB6F70"/>
    <w:rsid w:val="00AB743C"/>
    <w:rsid w:val="00AC082A"/>
    <w:rsid w:val="00AC56F4"/>
    <w:rsid w:val="00AC6E68"/>
    <w:rsid w:val="00AC7DC2"/>
    <w:rsid w:val="00AD2C38"/>
    <w:rsid w:val="00AD30BA"/>
    <w:rsid w:val="00AD7CEF"/>
    <w:rsid w:val="00AE28B9"/>
    <w:rsid w:val="00AE5400"/>
    <w:rsid w:val="00AE65EE"/>
    <w:rsid w:val="00AE73D0"/>
    <w:rsid w:val="00AE7F63"/>
    <w:rsid w:val="00AF0ADA"/>
    <w:rsid w:val="00AF232E"/>
    <w:rsid w:val="00AF3E3D"/>
    <w:rsid w:val="00AF56EA"/>
    <w:rsid w:val="00AF6051"/>
    <w:rsid w:val="00AF6409"/>
    <w:rsid w:val="00AF7E6E"/>
    <w:rsid w:val="00B02A05"/>
    <w:rsid w:val="00B078D7"/>
    <w:rsid w:val="00B132BB"/>
    <w:rsid w:val="00B17F43"/>
    <w:rsid w:val="00B33B54"/>
    <w:rsid w:val="00B3403D"/>
    <w:rsid w:val="00B34833"/>
    <w:rsid w:val="00B3572B"/>
    <w:rsid w:val="00B36C3B"/>
    <w:rsid w:val="00B42155"/>
    <w:rsid w:val="00B446F6"/>
    <w:rsid w:val="00B45CD6"/>
    <w:rsid w:val="00B5147C"/>
    <w:rsid w:val="00B51AE6"/>
    <w:rsid w:val="00B55006"/>
    <w:rsid w:val="00B56D18"/>
    <w:rsid w:val="00B626C2"/>
    <w:rsid w:val="00B647DD"/>
    <w:rsid w:val="00B6495C"/>
    <w:rsid w:val="00B64B6E"/>
    <w:rsid w:val="00B64C7A"/>
    <w:rsid w:val="00B65B68"/>
    <w:rsid w:val="00B6716C"/>
    <w:rsid w:val="00B675B9"/>
    <w:rsid w:val="00B738D0"/>
    <w:rsid w:val="00B8008D"/>
    <w:rsid w:val="00B81CED"/>
    <w:rsid w:val="00B82646"/>
    <w:rsid w:val="00B8564F"/>
    <w:rsid w:val="00B93F99"/>
    <w:rsid w:val="00B94CF9"/>
    <w:rsid w:val="00B95CAE"/>
    <w:rsid w:val="00BA0366"/>
    <w:rsid w:val="00BA0A84"/>
    <w:rsid w:val="00BA2C82"/>
    <w:rsid w:val="00BA47DC"/>
    <w:rsid w:val="00BA4BD1"/>
    <w:rsid w:val="00BA6564"/>
    <w:rsid w:val="00BA6D0E"/>
    <w:rsid w:val="00BA6D2E"/>
    <w:rsid w:val="00BA7208"/>
    <w:rsid w:val="00BA7B15"/>
    <w:rsid w:val="00BB118B"/>
    <w:rsid w:val="00BB446D"/>
    <w:rsid w:val="00BB4984"/>
    <w:rsid w:val="00BB5A3D"/>
    <w:rsid w:val="00BC3752"/>
    <w:rsid w:val="00BD19E7"/>
    <w:rsid w:val="00BD7852"/>
    <w:rsid w:val="00BE3527"/>
    <w:rsid w:val="00BE5837"/>
    <w:rsid w:val="00BE64F7"/>
    <w:rsid w:val="00BF67A4"/>
    <w:rsid w:val="00C01A54"/>
    <w:rsid w:val="00C170B8"/>
    <w:rsid w:val="00C2148F"/>
    <w:rsid w:val="00C2209D"/>
    <w:rsid w:val="00C26B8E"/>
    <w:rsid w:val="00C30530"/>
    <w:rsid w:val="00C33A4B"/>
    <w:rsid w:val="00C35DCB"/>
    <w:rsid w:val="00C368D1"/>
    <w:rsid w:val="00C411B2"/>
    <w:rsid w:val="00C46747"/>
    <w:rsid w:val="00C47008"/>
    <w:rsid w:val="00C505C4"/>
    <w:rsid w:val="00C559CA"/>
    <w:rsid w:val="00C633B3"/>
    <w:rsid w:val="00C71037"/>
    <w:rsid w:val="00C71610"/>
    <w:rsid w:val="00C7485F"/>
    <w:rsid w:val="00C7720D"/>
    <w:rsid w:val="00C809DF"/>
    <w:rsid w:val="00C817B2"/>
    <w:rsid w:val="00C81F99"/>
    <w:rsid w:val="00C82C02"/>
    <w:rsid w:val="00C840C1"/>
    <w:rsid w:val="00C84C25"/>
    <w:rsid w:val="00C979F6"/>
    <w:rsid w:val="00CA006C"/>
    <w:rsid w:val="00CA0CC9"/>
    <w:rsid w:val="00CA26C2"/>
    <w:rsid w:val="00CA6230"/>
    <w:rsid w:val="00CB175B"/>
    <w:rsid w:val="00CB309C"/>
    <w:rsid w:val="00CB3AED"/>
    <w:rsid w:val="00CB43C7"/>
    <w:rsid w:val="00CB4ADA"/>
    <w:rsid w:val="00CC0428"/>
    <w:rsid w:val="00CC22E8"/>
    <w:rsid w:val="00CC3AAF"/>
    <w:rsid w:val="00CC3B0E"/>
    <w:rsid w:val="00CC44A4"/>
    <w:rsid w:val="00CC7515"/>
    <w:rsid w:val="00CD1FD0"/>
    <w:rsid w:val="00CD3BDD"/>
    <w:rsid w:val="00CD42D0"/>
    <w:rsid w:val="00CD4D88"/>
    <w:rsid w:val="00CD513E"/>
    <w:rsid w:val="00CD5B28"/>
    <w:rsid w:val="00CE05E4"/>
    <w:rsid w:val="00CE0C89"/>
    <w:rsid w:val="00CE1138"/>
    <w:rsid w:val="00CE432B"/>
    <w:rsid w:val="00CE4A98"/>
    <w:rsid w:val="00CF0EF9"/>
    <w:rsid w:val="00CF477C"/>
    <w:rsid w:val="00CF76A6"/>
    <w:rsid w:val="00D101BA"/>
    <w:rsid w:val="00D105A1"/>
    <w:rsid w:val="00D1190B"/>
    <w:rsid w:val="00D123E8"/>
    <w:rsid w:val="00D14C2D"/>
    <w:rsid w:val="00D16104"/>
    <w:rsid w:val="00D26D66"/>
    <w:rsid w:val="00D31BBB"/>
    <w:rsid w:val="00D32BD5"/>
    <w:rsid w:val="00D336F1"/>
    <w:rsid w:val="00D4415B"/>
    <w:rsid w:val="00D44B58"/>
    <w:rsid w:val="00D465E0"/>
    <w:rsid w:val="00D51A66"/>
    <w:rsid w:val="00D57C2D"/>
    <w:rsid w:val="00D57EC3"/>
    <w:rsid w:val="00D62FC4"/>
    <w:rsid w:val="00D651C8"/>
    <w:rsid w:val="00D7182F"/>
    <w:rsid w:val="00D71B1D"/>
    <w:rsid w:val="00D72A4F"/>
    <w:rsid w:val="00D74991"/>
    <w:rsid w:val="00D76DCC"/>
    <w:rsid w:val="00D77969"/>
    <w:rsid w:val="00D80B03"/>
    <w:rsid w:val="00D82788"/>
    <w:rsid w:val="00D8334D"/>
    <w:rsid w:val="00D839FA"/>
    <w:rsid w:val="00D845E6"/>
    <w:rsid w:val="00D9050F"/>
    <w:rsid w:val="00D9170D"/>
    <w:rsid w:val="00D93882"/>
    <w:rsid w:val="00D93C1F"/>
    <w:rsid w:val="00D95665"/>
    <w:rsid w:val="00DA5BA5"/>
    <w:rsid w:val="00DA5BEA"/>
    <w:rsid w:val="00DB3125"/>
    <w:rsid w:val="00DB376A"/>
    <w:rsid w:val="00DB5EF3"/>
    <w:rsid w:val="00DC0ABA"/>
    <w:rsid w:val="00DC0D6A"/>
    <w:rsid w:val="00DC468B"/>
    <w:rsid w:val="00DD0E2C"/>
    <w:rsid w:val="00DD179D"/>
    <w:rsid w:val="00DD63EE"/>
    <w:rsid w:val="00DE4D02"/>
    <w:rsid w:val="00DE5A0C"/>
    <w:rsid w:val="00DE6A8E"/>
    <w:rsid w:val="00DF1D65"/>
    <w:rsid w:val="00DF37CB"/>
    <w:rsid w:val="00DF7C27"/>
    <w:rsid w:val="00DF7FE5"/>
    <w:rsid w:val="00E016C2"/>
    <w:rsid w:val="00E01D85"/>
    <w:rsid w:val="00E07ECF"/>
    <w:rsid w:val="00E136E0"/>
    <w:rsid w:val="00E14F06"/>
    <w:rsid w:val="00E2438F"/>
    <w:rsid w:val="00E26DCA"/>
    <w:rsid w:val="00E303A0"/>
    <w:rsid w:val="00E31B41"/>
    <w:rsid w:val="00E34C19"/>
    <w:rsid w:val="00E355BA"/>
    <w:rsid w:val="00E36CBF"/>
    <w:rsid w:val="00E37B54"/>
    <w:rsid w:val="00E42C50"/>
    <w:rsid w:val="00E42D02"/>
    <w:rsid w:val="00E439ED"/>
    <w:rsid w:val="00E518D6"/>
    <w:rsid w:val="00E53F95"/>
    <w:rsid w:val="00E548E3"/>
    <w:rsid w:val="00E60E22"/>
    <w:rsid w:val="00E6510C"/>
    <w:rsid w:val="00E709D5"/>
    <w:rsid w:val="00E716CA"/>
    <w:rsid w:val="00E74981"/>
    <w:rsid w:val="00E75816"/>
    <w:rsid w:val="00E75A30"/>
    <w:rsid w:val="00E81A6E"/>
    <w:rsid w:val="00E81D24"/>
    <w:rsid w:val="00E81EBA"/>
    <w:rsid w:val="00E8261A"/>
    <w:rsid w:val="00E87419"/>
    <w:rsid w:val="00E9371D"/>
    <w:rsid w:val="00E944EA"/>
    <w:rsid w:val="00EA4B35"/>
    <w:rsid w:val="00EA4B49"/>
    <w:rsid w:val="00EB133B"/>
    <w:rsid w:val="00EB154D"/>
    <w:rsid w:val="00EB2DB1"/>
    <w:rsid w:val="00EB38B6"/>
    <w:rsid w:val="00EC3E61"/>
    <w:rsid w:val="00EC5C20"/>
    <w:rsid w:val="00ED06B3"/>
    <w:rsid w:val="00ED1657"/>
    <w:rsid w:val="00ED25C0"/>
    <w:rsid w:val="00ED2C43"/>
    <w:rsid w:val="00ED3445"/>
    <w:rsid w:val="00ED372D"/>
    <w:rsid w:val="00ED473D"/>
    <w:rsid w:val="00ED5208"/>
    <w:rsid w:val="00ED526F"/>
    <w:rsid w:val="00ED7300"/>
    <w:rsid w:val="00EE141C"/>
    <w:rsid w:val="00EE5A2C"/>
    <w:rsid w:val="00EE7400"/>
    <w:rsid w:val="00EF2D74"/>
    <w:rsid w:val="00EF7373"/>
    <w:rsid w:val="00EF791F"/>
    <w:rsid w:val="00F00DE8"/>
    <w:rsid w:val="00F011E8"/>
    <w:rsid w:val="00F0151A"/>
    <w:rsid w:val="00F03A42"/>
    <w:rsid w:val="00F06640"/>
    <w:rsid w:val="00F11B2F"/>
    <w:rsid w:val="00F14F43"/>
    <w:rsid w:val="00F23847"/>
    <w:rsid w:val="00F27D5D"/>
    <w:rsid w:val="00F33FB6"/>
    <w:rsid w:val="00F365CE"/>
    <w:rsid w:val="00F42C8B"/>
    <w:rsid w:val="00F452B9"/>
    <w:rsid w:val="00F4741C"/>
    <w:rsid w:val="00F52B7A"/>
    <w:rsid w:val="00F53076"/>
    <w:rsid w:val="00F538A6"/>
    <w:rsid w:val="00F53A63"/>
    <w:rsid w:val="00F54EAA"/>
    <w:rsid w:val="00F56773"/>
    <w:rsid w:val="00F60A25"/>
    <w:rsid w:val="00F74CA3"/>
    <w:rsid w:val="00F7770A"/>
    <w:rsid w:val="00F80BA4"/>
    <w:rsid w:val="00F822FF"/>
    <w:rsid w:val="00F82FD5"/>
    <w:rsid w:val="00F8349B"/>
    <w:rsid w:val="00F83B6B"/>
    <w:rsid w:val="00F83BCF"/>
    <w:rsid w:val="00F85A72"/>
    <w:rsid w:val="00F94A7A"/>
    <w:rsid w:val="00F96EDE"/>
    <w:rsid w:val="00FA1DA1"/>
    <w:rsid w:val="00FA64B8"/>
    <w:rsid w:val="00FA7308"/>
    <w:rsid w:val="00FA74EF"/>
    <w:rsid w:val="00FB2D4D"/>
    <w:rsid w:val="00FB55B5"/>
    <w:rsid w:val="00FB5F33"/>
    <w:rsid w:val="00FB67C8"/>
    <w:rsid w:val="00FC4674"/>
    <w:rsid w:val="00FC722B"/>
    <w:rsid w:val="00FD0825"/>
    <w:rsid w:val="00FD187F"/>
    <w:rsid w:val="00FD2FA1"/>
    <w:rsid w:val="00FD3929"/>
    <w:rsid w:val="00FD4D72"/>
    <w:rsid w:val="00FD5AC5"/>
    <w:rsid w:val="00FE295D"/>
    <w:rsid w:val="00FE44A5"/>
    <w:rsid w:val="00FE5ACB"/>
    <w:rsid w:val="00FE5AF0"/>
    <w:rsid w:val="00FE67A2"/>
    <w:rsid w:val="00FF5AB8"/>
    <w:rsid w:val="01E51B2E"/>
    <w:rsid w:val="037979A5"/>
    <w:rsid w:val="0599432F"/>
    <w:rsid w:val="079B25E0"/>
    <w:rsid w:val="08C3028D"/>
    <w:rsid w:val="0DD86A6F"/>
    <w:rsid w:val="0F342018"/>
    <w:rsid w:val="15F80BFE"/>
    <w:rsid w:val="17465999"/>
    <w:rsid w:val="21F506E7"/>
    <w:rsid w:val="268A58A2"/>
    <w:rsid w:val="287A69EF"/>
    <w:rsid w:val="28CE5A0A"/>
    <w:rsid w:val="2D8C0151"/>
    <w:rsid w:val="30337247"/>
    <w:rsid w:val="30B579BF"/>
    <w:rsid w:val="3CD31364"/>
    <w:rsid w:val="3E005E3A"/>
    <w:rsid w:val="3ECC1580"/>
    <w:rsid w:val="3FF04570"/>
    <w:rsid w:val="4BF947AC"/>
    <w:rsid w:val="4ED7041B"/>
    <w:rsid w:val="527743D2"/>
    <w:rsid w:val="53BD2563"/>
    <w:rsid w:val="557B3584"/>
    <w:rsid w:val="5779513D"/>
    <w:rsid w:val="5A871B1D"/>
    <w:rsid w:val="60D44B41"/>
    <w:rsid w:val="66304E17"/>
    <w:rsid w:val="6D301BA0"/>
    <w:rsid w:val="6E380D0C"/>
    <w:rsid w:val="70306909"/>
    <w:rsid w:val="773575BB"/>
    <w:rsid w:val="7B9A3006"/>
    <w:rsid w:val="7DD93F0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</w:pPr>
    <w:rPr>
      <w:rFonts w:ascii="Times New Roman" w:hAnsi="Times New Roman" w:eastAsia="PMingLiU" w:cs="Times New Roman"/>
      <w:kern w:val="2"/>
      <w:sz w:val="24"/>
      <w:lang w:val="en-US" w:eastAsia="zh-TW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7"/>
    <w:qFormat/>
    <w:uiPriority w:val="0"/>
    <w:rPr>
      <w:sz w:val="18"/>
      <w:szCs w:val="18"/>
    </w:rPr>
  </w:style>
  <w:style w:type="paragraph" w:styleId="3">
    <w:name w:val="footer"/>
    <w:basedOn w:val="1"/>
    <w:link w:val="8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4">
    <w:name w:val="header"/>
    <w:basedOn w:val="1"/>
    <w:link w:val="9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批注框文本 Char"/>
    <w:basedOn w:val="6"/>
    <w:link w:val="2"/>
    <w:qFormat/>
    <w:uiPriority w:val="0"/>
    <w:rPr>
      <w:rFonts w:eastAsia="PMingLiU"/>
      <w:kern w:val="2"/>
      <w:sz w:val="18"/>
      <w:szCs w:val="18"/>
      <w:lang w:eastAsia="zh-TW"/>
    </w:rPr>
  </w:style>
  <w:style w:type="character" w:customStyle="1" w:styleId="8">
    <w:name w:val="页脚 Char"/>
    <w:basedOn w:val="6"/>
    <w:link w:val="3"/>
    <w:qFormat/>
    <w:uiPriority w:val="0"/>
    <w:rPr>
      <w:rFonts w:eastAsia="PMingLiU"/>
      <w:kern w:val="2"/>
      <w:sz w:val="18"/>
      <w:szCs w:val="18"/>
      <w:lang w:eastAsia="zh-TW"/>
    </w:rPr>
  </w:style>
  <w:style w:type="character" w:customStyle="1" w:styleId="9">
    <w:name w:val="页眉 Char"/>
    <w:basedOn w:val="6"/>
    <w:link w:val="4"/>
    <w:qFormat/>
    <w:uiPriority w:val="0"/>
    <w:rPr>
      <w:rFonts w:eastAsia="PMingLiU"/>
      <w:kern w:val="2"/>
      <w:sz w:val="18"/>
      <w:szCs w:val="18"/>
      <w:lang w:eastAsia="zh-TW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\AppData\Roaming\kingsoft\office6\templates\download\64427d4f-0909-4289-bb83-36b3ee1ae627\&#22521;&#35757;&#21450;&#20250;&#35758;&#31614;&#21040;&#34920;.doc.doc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培训及会议签到表.doc.docx</Template>
  <Pages>1</Pages>
  <Words>261</Words>
  <Characters>278</Characters>
  <Lines>6</Lines>
  <Paragraphs>1</Paragraphs>
  <TotalTime>1</TotalTime>
  <ScaleCrop>false</ScaleCrop>
  <LinksUpToDate>false</LinksUpToDate>
  <CharactersWithSpaces>297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2024-06-01T03:11:00Z</dcterms:created>
  <dc:creator>徐云峰</dc:creator>
  <cp:lastModifiedBy>徐云峰</cp:lastModifiedBy>
  <dcterms:modified xsi:type="dcterms:W3CDTF">2024-06-01T12:59:30Z</dcterms:modified>
  <cp:revision>66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KSOTemplateUUID">
    <vt:lpwstr>v1.0_mb_IU1rDEy7hjyTtNkhAgMZHg==</vt:lpwstr>
  </property>
  <property fmtid="{D5CDD505-2E9C-101B-9397-08002B2CF9AE}" pid="4" name="ICV">
    <vt:lpwstr>A4193CD65EF64C8E9D9806869BDFA5B7_11</vt:lpwstr>
  </property>
</Properties>
</file>
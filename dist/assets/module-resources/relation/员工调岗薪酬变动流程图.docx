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职务、岗位、薪酬变动流程图</w:t>
      </w:r>
    </w:p>
    <w:tbl>
      <w:tblPr>
        <w:tblStyle w:val="3"/>
        <w:tblW w:w="946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1918"/>
        <w:gridCol w:w="1917"/>
        <w:gridCol w:w="1929"/>
        <w:gridCol w:w="178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91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bookmarkStart w:id="0" w:name="_GoBack"/>
            <w:r>
              <w:rPr>
                <w:rFonts w:hint="eastAsia" w:ascii="宋体" w:hAnsi="宋体"/>
                <w:szCs w:val="21"/>
              </w:rPr>
              <w:t>本人或用人单位</w:t>
            </w:r>
          </w:p>
        </w:tc>
        <w:tc>
          <w:tcPr>
            <w:tcW w:w="19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人事行政部</w:t>
            </w:r>
          </w:p>
        </w:tc>
        <w:tc>
          <w:tcPr>
            <w:tcW w:w="19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部门经理</w:t>
            </w:r>
          </w:p>
        </w:tc>
        <w:tc>
          <w:tcPr>
            <w:tcW w:w="19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总经理</w:t>
            </w:r>
          </w:p>
        </w:tc>
        <w:tc>
          <w:tcPr>
            <w:tcW w:w="178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相应使用表单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4" w:hRule="atLeast"/>
          <w:jc w:val="center"/>
        </w:trPr>
        <w:tc>
          <w:tcPr>
            <w:tcW w:w="9468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rPr>
                <w:rFonts w:hint="eastAsia" w:ascii="宋体" w:hAnsi="宋体"/>
                <w:b/>
                <w:sz w:val="36"/>
                <w:szCs w:val="36"/>
              </w:rPr>
            </w:pP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3320415</wp:posOffset>
                      </wp:positionV>
                      <wp:extent cx="457200" cy="297180"/>
                      <wp:effectExtent l="3810" t="0" r="0" b="1905"/>
                      <wp:wrapNone/>
                      <wp:docPr id="79" name="文本框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7pt;margin-top:261.45pt;height:23.4pt;width:36pt;z-index:251665408;mso-width-relative:page;mso-height-relative:page;" filled="f" stroked="f" coordsize="21600,21600" o:gfxdata="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NUzWrXAAAACQEAAA8AAAAA&#10;AAAAAQAgAAAAIgAAAGRycy9kb3ducmV2LnhtbFBLAQIUABQAAAAIAIdO4kBafK52FQIAABYEAAAO&#10;AAAAAAAAAAEAIAAAACYBAABkcnMvZTJvRG9jLnhtbFBLBQYAAAAABgAGAFkBAACt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4795520</wp:posOffset>
                      </wp:positionH>
                      <wp:positionV relativeFrom="paragraph">
                        <wp:posOffset>40005</wp:posOffset>
                      </wp:positionV>
                      <wp:extent cx="13335" cy="7884795"/>
                      <wp:effectExtent l="13970" t="11430" r="10795" b="9525"/>
                      <wp:wrapNone/>
                      <wp:docPr id="78" name="任意多边形: 形状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3335" cy="7884795"/>
                              </a:xfrm>
                              <a:custGeom>
                                <a:avLst/>
                                <a:gdLst>
                                  <a:gd name="T0" fmla="*/ 21 w 21"/>
                                  <a:gd name="T1" fmla="*/ 0 h 12417"/>
                                  <a:gd name="T2" fmla="*/ 0 w 21"/>
                                  <a:gd name="T3" fmla="*/ 12417 h 1241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1" h="12417">
                                    <a:moveTo>
                                      <a:pt x="21" y="0"/>
                                    </a:moveTo>
                                    <a:lnTo>
                                      <a:pt x="0" y="12417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任意多边形: 形状 78" o:spid="_x0000_s1026" o:spt="100" style="position:absolute;left:0pt;margin-left:377.6pt;margin-top:3.15pt;height:620.85pt;width:1.05pt;z-index:251663360;mso-width-relative:page;mso-height-relative:page;" filled="f" stroked="t" coordsize="21,12417" o:gfxdata="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" path="m21,0l0,12417e">
                      <v:path o:connectlocs="13335,0;0,7884795" o:connectangles="0,0"/>
                      <v:fill on="f" focussize="0,0"/>
                      <v:stroke color="#000000" joinstyle="round" dashstyle="longDash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3585845</wp:posOffset>
                      </wp:positionH>
                      <wp:positionV relativeFrom="paragraph">
                        <wp:posOffset>17145</wp:posOffset>
                      </wp:positionV>
                      <wp:extent cx="5715" cy="7917180"/>
                      <wp:effectExtent l="13970" t="7620" r="8890" b="9525"/>
                      <wp:wrapNone/>
                      <wp:docPr id="77" name="任意多边形: 形状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5715" cy="7917180"/>
                              </a:xfrm>
                              <a:custGeom>
                                <a:avLst/>
                                <a:gdLst>
                                  <a:gd name="T0" fmla="*/ 9 w 9"/>
                                  <a:gd name="T1" fmla="*/ 0 h 12468"/>
                                  <a:gd name="T2" fmla="*/ 0 w 9"/>
                                  <a:gd name="T3" fmla="*/ 12468 h 124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9" h="12468">
                                    <a:moveTo>
                                      <a:pt x="9" y="0"/>
                                    </a:moveTo>
                                    <a:lnTo>
                                      <a:pt x="0" y="12468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任意多边形: 形状 77" o:spid="_x0000_s1026" o:spt="100" style="position:absolute;left:0pt;margin-left:282.35pt;margin-top:1.35pt;height:623.4pt;width:0.45pt;z-index:251661312;mso-width-relative:page;mso-height-relative:page;" filled="f" stroked="t" coordsize="9,12468" o:gfxdata="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NdV&#10;pq3XAAAACgEAAA8AAAAAAAAAAQAgAAAAIgAAAGRycy9kb3ducmV2LnhtbFBLAQIUABQAAAAIAIdO&#10;4kAGQyrSzwIAAO0FAAAOAAAAAAAAAAEAIAAAACYBAABkcnMvZTJvRG9jLnhtbFBLBQYAAAAABgAG&#10;AFkBAABnBgAAAAA=&#10;" path="m9,0l0,12468e">
                      <v:path o:connectlocs="5715,0;0,7917180" o:connectangles="0,0"/>
                      <v:fill on="f" focussize="0,0"/>
                      <v:stroke color="#000000" joinstyle="round" dashstyle="longDash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2360295</wp:posOffset>
                      </wp:positionH>
                      <wp:positionV relativeFrom="paragraph">
                        <wp:posOffset>38100</wp:posOffset>
                      </wp:positionV>
                      <wp:extent cx="6350" cy="7896225"/>
                      <wp:effectExtent l="7620" t="9525" r="5080" b="9525"/>
                      <wp:wrapNone/>
                      <wp:docPr id="76" name="任意多边形: 形状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6350" cy="7896225"/>
                              </a:xfrm>
                              <a:custGeom>
                                <a:avLst/>
                                <a:gdLst>
                                  <a:gd name="T0" fmla="*/ 0 w 10"/>
                                  <a:gd name="T1" fmla="*/ 0 h 12435"/>
                                  <a:gd name="T2" fmla="*/ 10 w 10"/>
                                  <a:gd name="T3" fmla="*/ 12435 h 1243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0" h="12435">
                                    <a:moveTo>
                                      <a:pt x="0" y="0"/>
                                    </a:moveTo>
                                    <a:lnTo>
                                      <a:pt x="10" y="1243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任意多边形: 形状 76" o:spid="_x0000_s1026" o:spt="100" style="position:absolute;left:0pt;margin-left:185.85pt;margin-top:3pt;height:621.75pt;width:0.5pt;z-index:251662336;mso-width-relative:page;mso-height-relative:page;" filled="f" stroked="t" coordsize="10,12435" o:gfxdata="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gK86&#10;kNcAAAAKAQAADwAAAAAAAAABACAAAAAiAAAAZHJzL2Rvd25yZXYueG1sUEsBAhQAFAAAAAgAh07i&#10;QMsJQKXOAgAA8gUAAA4AAAAAAAAAAQAgAAAAJgEAAGRycy9lMm9Eb2MueG1sUEsFBgAAAAAGAAYA&#10;WQEAAGYGAAAAAA==&#10;" path="m0,0l10,12435e">
                      <v:path o:connectlocs="0,0;6350,7896225" o:connectangles="0,0"/>
                      <v:fill on="f" focussize="0,0"/>
                      <v:stroke color="#000000" joinstyle="round" dashstyle="longDash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1137920</wp:posOffset>
                      </wp:positionH>
                      <wp:positionV relativeFrom="paragraph">
                        <wp:posOffset>22860</wp:posOffset>
                      </wp:positionV>
                      <wp:extent cx="17145" cy="7911465"/>
                      <wp:effectExtent l="13970" t="13335" r="6985" b="9525"/>
                      <wp:wrapNone/>
                      <wp:docPr id="75" name="任意多边形: 形状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7145" cy="7911465"/>
                              </a:xfrm>
                              <a:custGeom>
                                <a:avLst/>
                                <a:gdLst>
                                  <a:gd name="T0" fmla="*/ 27 w 27"/>
                                  <a:gd name="T1" fmla="*/ 0 h 12459"/>
                                  <a:gd name="T2" fmla="*/ 0 w 27"/>
                                  <a:gd name="T3" fmla="*/ 12459 h 1245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7" h="12459">
                                    <a:moveTo>
                                      <a:pt x="27" y="0"/>
                                    </a:moveTo>
                                    <a:lnTo>
                                      <a:pt x="0" y="12459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任意多边形: 形状 75" o:spid="_x0000_s1026" o:spt="100" style="position:absolute;left:0pt;margin-left:89.6pt;margin-top:1.8pt;height:622.95pt;width:1.35pt;z-index:251660288;mso-width-relative:page;mso-height-relative:page;" filled="f" stroked="t" coordsize="27,12459" o:gfxdata="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AkT&#10;P+rWAAAACgEAAA8AAAAAAAAAAQAgAAAAIgAAAGRycy9kb3ducmV2LnhtbFBLAQIUABQAAAAIAIdO&#10;4kCT2yGA0AIAAPMFAAAOAAAAAAAAAAEAIAAAACUBAABkcnMvZTJvRG9jLnhtbFBLBQYAAAAABgAG&#10;AFkBAABnBgAAAAA=&#10;" path="m27,0l0,12459e">
                      <v:path o:connectlocs="17145,0;0,7911465" o:connectangles="0,0"/>
                      <v:fill on="f" focussize="0,0"/>
                      <v:stroke color="#000000" joinstyle="round" dashstyle="longDash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2706370</wp:posOffset>
                      </wp:positionV>
                      <wp:extent cx="5829300" cy="0"/>
                      <wp:effectExtent l="7620" t="10795" r="11430" b="8255"/>
                      <wp:wrapNone/>
                      <wp:docPr id="74" name="直接连接符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29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0.15pt;margin-top:213.1pt;height:0pt;width:459pt;z-index:251664384;mso-width-relative:page;mso-height-relative:page;" filled="f" stroked="t" coordsize="21600,21600" o:gfxdata="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XIIW/tYAAAAJAQAADwAAAAAAAAABACAAAAAiAAAAZHJzL2Rvd25yZXYueG1sUEsBAhQAFAAA&#10;AAgAh07iQJ2QyJDxAQAAxgMAAA4AAAAAAAAAAQAgAAAAJQEAAGRycy9lMm9Eb2MueG1sUEsFBgAA&#10;AAAGAAYAWQEAAIgFAAAAAA==&#10;">
                      <v:fill on="f" focussize="0,0"/>
                      <v:stroke color="#000000" joinstyle="round" dashstyle="longDash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宋体" w:hAnsi="宋体"/>
                <w:b/>
                <w:sz w:val="36"/>
                <w:szCs w:val="36"/>
              </w:rPr>
              <mc:AlternateContent>
                <mc:Choice Requires="wpc">
                  <w:drawing>
                    <wp:inline distT="0" distB="0" distL="0" distR="0">
                      <wp:extent cx="5943600" cy="7330440"/>
                      <wp:effectExtent l="28575" t="0" r="0" b="3810"/>
                      <wp:docPr id="73" name="画布 7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文本框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98120"/>
                                  <a:ext cx="11430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职务变动需求提出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" name="文本框 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693420"/>
                                  <a:ext cx="4572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直线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00" y="495300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4" name="直线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249545"/>
                                  <a:ext cx="58293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lg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5" name="自选图形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71600" y="750570"/>
                                  <a:ext cx="685800" cy="69342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审核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文本框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9650" y="862965"/>
                                  <a:ext cx="4572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直线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14500" y="1981200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8" name="任意多边形 39"/>
                              <wps:cNvSpPr/>
                              <wps:spPr bwMode="auto">
                                <a:xfrm>
                                  <a:off x="1714500" y="553720"/>
                                  <a:ext cx="875665" cy="635"/>
                                </a:xfrm>
                                <a:custGeom>
                                  <a:avLst/>
                                  <a:gdLst>
                                    <a:gd name="T0" fmla="*/ 0 w 1379"/>
                                    <a:gd name="T1" fmla="*/ 4 h 4"/>
                                    <a:gd name="T2" fmla="*/ 1379 w 1379"/>
                                    <a:gd name="T3" fmla="*/ 0 h 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379" h="4">
                                      <a:moveTo>
                                        <a:pt x="0" y="4"/>
                                      </a:moveTo>
                                      <a:lnTo>
                                        <a:pt x="137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自选图形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300" y="693420"/>
                                  <a:ext cx="914400" cy="79248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部门经理审核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直线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8700" y="1089660"/>
                                  <a:ext cx="3429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" name="直线 4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4300" y="495300"/>
                                  <a:ext cx="635" cy="594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" name="直线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14500" y="556260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" name="任意多边形 44"/>
                              <wps:cNvSpPr/>
                              <wps:spPr bwMode="auto">
                                <a:xfrm>
                                  <a:off x="2057400" y="1077595"/>
                                  <a:ext cx="1797685" cy="14605"/>
                                </a:xfrm>
                                <a:custGeom>
                                  <a:avLst/>
                                  <a:gdLst>
                                    <a:gd name="T0" fmla="*/ 0 w 2831"/>
                                    <a:gd name="T1" fmla="*/ 23 h 23"/>
                                    <a:gd name="T2" fmla="*/ 26 w 2831"/>
                                    <a:gd name="T3" fmla="*/ 0 h 23"/>
                                    <a:gd name="T4" fmla="*/ 2831 w 2831"/>
                                    <a:gd name="T5" fmla="*/ 0 h 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831" h="23">
                                      <a:moveTo>
                                        <a:pt x="0" y="23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283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文本框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00200" y="297180"/>
                                  <a:ext cx="9144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经理级以下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文本框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71700" y="821055"/>
                                  <a:ext cx="12573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经理（含）级以上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文本框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28900" y="396240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批准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文本框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86200" y="891540"/>
                                  <a:ext cx="6858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批准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文本框 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57300" y="1684020"/>
                                  <a:ext cx="9144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正式发文件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任意多边形 50"/>
                              <wps:cNvSpPr/>
                              <wps:spPr bwMode="auto">
                                <a:xfrm>
                                  <a:off x="4234180" y="1188720"/>
                                  <a:ext cx="3175" cy="630555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0 h 993"/>
                                    <a:gd name="T2" fmla="*/ 5 w 5"/>
                                    <a:gd name="T3" fmla="*/ 993 h 9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5" h="993">
                                      <a:moveTo>
                                        <a:pt x="0" y="0"/>
                                      </a:moveTo>
                                      <a:lnTo>
                                        <a:pt x="5" y="99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任意多边形 51"/>
                              <wps:cNvSpPr/>
                              <wps:spPr bwMode="auto">
                                <a:xfrm>
                                  <a:off x="2199005" y="1819275"/>
                                  <a:ext cx="2028825" cy="635"/>
                                </a:xfrm>
                                <a:custGeom>
                                  <a:avLst/>
                                  <a:gdLst>
                                    <a:gd name="T0" fmla="*/ 3195 w 3195"/>
                                    <a:gd name="T1" fmla="*/ 0 h 1"/>
                                    <a:gd name="T2" fmla="*/ 0 w 3195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3195" h="1">
                                      <a:moveTo>
                                        <a:pt x="31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文本框 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14900" y="990600"/>
                                  <a:ext cx="10287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ind w:firstLine="180" w:firstLineChars="10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sz w:val="18"/>
                                      </w:rPr>
                                      <w:t>人员调配表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文本框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57300" y="2179320"/>
                                  <a:ext cx="9144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薪资调整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任意多边形 54"/>
                              <wps:cNvSpPr/>
                              <wps:spPr bwMode="auto">
                                <a:xfrm>
                                  <a:off x="1036955" y="1824990"/>
                                  <a:ext cx="208915" cy="3810"/>
                                </a:xfrm>
                                <a:custGeom>
                                  <a:avLst/>
                                  <a:gdLst>
                                    <a:gd name="T0" fmla="*/ 329 w 329"/>
                                    <a:gd name="T1" fmla="*/ 0 h 6"/>
                                    <a:gd name="T2" fmla="*/ 0 w 329"/>
                                    <a:gd name="T3" fmla="*/ 6 h 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329" h="6">
                                      <a:moveTo>
                                        <a:pt x="329" y="0"/>
                                      </a:moveTo>
                                      <a:lnTo>
                                        <a:pt x="0" y="6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文本框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600" y="1684020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工作交接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直线 5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575" y="3169920"/>
                                  <a:ext cx="635" cy="594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26" name="文本框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14900" y="3467100"/>
                                  <a:ext cx="10287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ind w:firstLine="180" w:firstLineChars="10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sz w:val="18"/>
                                      </w:rPr>
                                      <w:t>人员调配表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文本框 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29200" y="1485900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移交清单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文本框 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29200" y="3863340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移交清单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直线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14700" y="693420"/>
                                  <a:ext cx="0" cy="7924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0" name="直线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00100" y="1485900"/>
                                  <a:ext cx="2514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1" name="直线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00100" y="1485900"/>
                                  <a:ext cx="0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2" name="自选图形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575" y="3366135"/>
                                  <a:ext cx="1028700" cy="79248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双方主管审核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直线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42925" y="3164205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4" name="文本框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1600" y="3630930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部门间协调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文本框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81075" y="3512820"/>
                                  <a:ext cx="4572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szCs w:val="18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直线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28700" y="3762375"/>
                                  <a:ext cx="3429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37" name="任意多边形 68"/>
                              <wps:cNvSpPr/>
                              <wps:spPr bwMode="auto">
                                <a:xfrm>
                                  <a:off x="1809750" y="3424555"/>
                                  <a:ext cx="875665" cy="2540"/>
                                </a:xfrm>
                                <a:custGeom>
                                  <a:avLst/>
                                  <a:gdLst>
                                    <a:gd name="T0" fmla="*/ 0 w 1379"/>
                                    <a:gd name="T1" fmla="*/ 4 h 4"/>
                                    <a:gd name="T2" fmla="*/ 1379 w 1379"/>
                                    <a:gd name="T3" fmla="*/ 0 h 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379" h="4">
                                      <a:moveTo>
                                        <a:pt x="0" y="4"/>
                                      </a:moveTo>
                                      <a:lnTo>
                                        <a:pt x="137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直线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09750" y="3427095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39" name="任意多边形 70"/>
                              <wps:cNvSpPr/>
                              <wps:spPr bwMode="auto">
                                <a:xfrm>
                                  <a:off x="2171700" y="3801745"/>
                                  <a:ext cx="1797685" cy="14605"/>
                                </a:xfrm>
                                <a:custGeom>
                                  <a:avLst/>
                                  <a:gdLst>
                                    <a:gd name="T0" fmla="*/ 0 w 2831"/>
                                    <a:gd name="T1" fmla="*/ 23 h 23"/>
                                    <a:gd name="T2" fmla="*/ 26 w 2831"/>
                                    <a:gd name="T3" fmla="*/ 0 h 23"/>
                                    <a:gd name="T4" fmla="*/ 2831 w 2831"/>
                                    <a:gd name="T5" fmla="*/ 0 h 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831" h="23">
                                      <a:moveTo>
                                        <a:pt x="0" y="23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283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文本框 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95450" y="3168015"/>
                                  <a:ext cx="9144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经理级以下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文本框 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90775" y="3583305"/>
                                  <a:ext cx="12573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经理（含）级以上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文本框 7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86050" y="3267075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双方批准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文本框 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81450" y="3634740"/>
                                  <a:ext cx="6858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批准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任意多边形 75"/>
                              <wps:cNvSpPr/>
                              <wps:spPr bwMode="auto">
                                <a:xfrm>
                                  <a:off x="4339590" y="3924935"/>
                                  <a:ext cx="635" cy="552450"/>
                                </a:xfrm>
                                <a:custGeom>
                                  <a:avLst/>
                                  <a:gdLst>
                                    <a:gd name="T0" fmla="*/ 0 w 1"/>
                                    <a:gd name="T1" fmla="*/ 0 h 870"/>
                                    <a:gd name="T2" fmla="*/ 0 w 1"/>
                                    <a:gd name="T3" fmla="*/ 870 h 8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870">
                                      <a:moveTo>
                                        <a:pt x="0" y="0"/>
                                      </a:moveTo>
                                      <a:lnTo>
                                        <a:pt x="0" y="87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任意多边形 76"/>
                              <wps:cNvSpPr/>
                              <wps:spPr bwMode="auto">
                                <a:xfrm>
                                  <a:off x="2196465" y="4485005"/>
                                  <a:ext cx="2136140" cy="635"/>
                                </a:xfrm>
                                <a:custGeom>
                                  <a:avLst/>
                                  <a:gdLst>
                                    <a:gd name="T0" fmla="*/ 3364 w 3364"/>
                                    <a:gd name="T1" fmla="*/ 14 h 14"/>
                                    <a:gd name="T2" fmla="*/ 0 w 3364"/>
                                    <a:gd name="T3" fmla="*/ 0 h 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3364" h="14">
                                      <a:moveTo>
                                        <a:pt x="3364" y="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文本框 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71600" y="4356735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正式发文件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文本框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9550" y="4343400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工作交接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任意多边形 79"/>
                              <wps:cNvSpPr/>
                              <wps:spPr bwMode="auto">
                                <a:xfrm>
                                  <a:off x="1024890" y="4503420"/>
                                  <a:ext cx="327025" cy="2540"/>
                                </a:xfrm>
                                <a:custGeom>
                                  <a:avLst/>
                                  <a:gdLst>
                                    <a:gd name="T0" fmla="*/ 515 w 515"/>
                                    <a:gd name="T1" fmla="*/ 0 h 4"/>
                                    <a:gd name="T2" fmla="*/ 0 w 515"/>
                                    <a:gd name="T3" fmla="*/ 4 h 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515" h="4">
                                      <a:moveTo>
                                        <a:pt x="515" y="0"/>
                                      </a:moveTo>
                                      <a:lnTo>
                                        <a:pt x="0" y="4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任意多边形 80"/>
                              <wps:cNvSpPr/>
                              <wps:spPr bwMode="auto">
                                <a:xfrm>
                                  <a:off x="3082290" y="3564255"/>
                                  <a:ext cx="3810" cy="589280"/>
                                </a:xfrm>
                                <a:custGeom>
                                  <a:avLst/>
                                  <a:gdLst>
                                    <a:gd name="T0" fmla="*/ 6 w 6"/>
                                    <a:gd name="T1" fmla="*/ 0 h 928"/>
                                    <a:gd name="T2" fmla="*/ 0 w 6"/>
                                    <a:gd name="T3" fmla="*/ 928 h 9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6" h="928">
                                      <a:moveTo>
                                        <a:pt x="6" y="0"/>
                                      </a:moveTo>
                                      <a:lnTo>
                                        <a:pt x="0" y="92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任意多边形 81"/>
                              <wps:cNvSpPr/>
                              <wps:spPr bwMode="auto">
                                <a:xfrm>
                                  <a:off x="800100" y="4158615"/>
                                  <a:ext cx="2282190" cy="4445"/>
                                </a:xfrm>
                                <a:custGeom>
                                  <a:avLst/>
                                  <a:gdLst>
                                    <a:gd name="T0" fmla="*/ 0 w 3594"/>
                                    <a:gd name="T1" fmla="*/ 0 h 7"/>
                                    <a:gd name="T2" fmla="*/ 3594 w 3594"/>
                                    <a:gd name="T3" fmla="*/ 7 h 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3594" h="7">
                                      <a:moveTo>
                                        <a:pt x="0" y="0"/>
                                      </a:moveTo>
                                      <a:lnTo>
                                        <a:pt x="3594" y="7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直线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00100" y="4158615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52" name="直线 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14500" y="4653915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53" name="文本框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57300" y="4852035"/>
                                  <a:ext cx="9144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薪资调整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文本框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845" y="2872740"/>
                                  <a:ext cx="11430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部门调动需求提出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文本框 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600" y="5547360"/>
                                  <a:ext cx="6858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调薪申请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自选图形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3350" y="6033135"/>
                                  <a:ext cx="857250" cy="802005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主管</w:t>
                                    </w:r>
                                  </w:p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审核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直线 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500" y="5844540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58" name="自选图形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57300" y="6062980"/>
                                  <a:ext cx="685800" cy="693420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审核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任意多边形 90"/>
                              <wps:cNvSpPr/>
                              <wps:spPr bwMode="auto">
                                <a:xfrm>
                                  <a:off x="1600200" y="5866130"/>
                                  <a:ext cx="875665" cy="635"/>
                                </a:xfrm>
                                <a:custGeom>
                                  <a:avLst/>
                                  <a:gdLst>
                                    <a:gd name="T0" fmla="*/ 0 w 1379"/>
                                    <a:gd name="T1" fmla="*/ 4 h 4"/>
                                    <a:gd name="T2" fmla="*/ 1379 w 1379"/>
                                    <a:gd name="T3" fmla="*/ 0 h 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379" h="4">
                                      <a:moveTo>
                                        <a:pt x="0" y="4"/>
                                      </a:moveTo>
                                      <a:lnTo>
                                        <a:pt x="1379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直线 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00200" y="5868670"/>
                                  <a:ext cx="635" cy="198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61" name="任意多边形 92"/>
                              <wps:cNvSpPr/>
                              <wps:spPr bwMode="auto">
                                <a:xfrm>
                                  <a:off x="1943100" y="6390005"/>
                                  <a:ext cx="1797685" cy="14605"/>
                                </a:xfrm>
                                <a:custGeom>
                                  <a:avLst/>
                                  <a:gdLst>
                                    <a:gd name="T0" fmla="*/ 0 w 2831"/>
                                    <a:gd name="T1" fmla="*/ 23 h 23"/>
                                    <a:gd name="T2" fmla="*/ 26 w 2831"/>
                                    <a:gd name="T3" fmla="*/ 0 h 23"/>
                                    <a:gd name="T4" fmla="*/ 2831 w 2831"/>
                                    <a:gd name="T5" fmla="*/ 0 h 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831" h="23">
                                      <a:moveTo>
                                        <a:pt x="0" y="23"/>
                                      </a:moveTo>
                                      <a:lnTo>
                                        <a:pt x="26" y="0"/>
                                      </a:lnTo>
                                      <a:lnTo>
                                        <a:pt x="283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文本框 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85900" y="5609590"/>
                                  <a:ext cx="9144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经理级以下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文本框 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057400" y="6133465"/>
                                  <a:ext cx="12573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经理（含）级以上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文本框 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4600" y="5708650"/>
                                  <a:ext cx="8001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批准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文本框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71900" y="6203950"/>
                                  <a:ext cx="6858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批准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任意多边形 97"/>
                              <wps:cNvSpPr/>
                              <wps:spPr bwMode="auto">
                                <a:xfrm>
                                  <a:off x="4119880" y="6501130"/>
                                  <a:ext cx="3175" cy="630555"/>
                                </a:xfrm>
                                <a:custGeom>
                                  <a:avLst/>
                                  <a:gdLst>
                                    <a:gd name="T0" fmla="*/ 0 w 5"/>
                                    <a:gd name="T1" fmla="*/ 0 h 993"/>
                                    <a:gd name="T2" fmla="*/ 5 w 5"/>
                                    <a:gd name="T3" fmla="*/ 993 h 9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5" h="993">
                                      <a:moveTo>
                                        <a:pt x="0" y="0"/>
                                      </a:moveTo>
                                      <a:lnTo>
                                        <a:pt x="5" y="99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任意多边形 98"/>
                              <wps:cNvSpPr/>
                              <wps:spPr bwMode="auto">
                                <a:xfrm>
                                  <a:off x="2084705" y="7131685"/>
                                  <a:ext cx="2028825" cy="635"/>
                                </a:xfrm>
                                <a:custGeom>
                                  <a:avLst/>
                                  <a:gdLst>
                                    <a:gd name="T0" fmla="*/ 3195 w 3195"/>
                                    <a:gd name="T1" fmla="*/ 0 h 1"/>
                                    <a:gd name="T2" fmla="*/ 0 w 3195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3195" h="1">
                                      <a:moveTo>
                                        <a:pt x="319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直线 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00400" y="6005830"/>
                                  <a:ext cx="635" cy="1027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69" name="直线 1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9650" y="6438900"/>
                                  <a:ext cx="22860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70" name="文本框 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43000" y="6934200"/>
                                  <a:ext cx="914400" cy="297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薪资调整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任意多边形 102"/>
                              <wps:cNvSpPr/>
                              <wps:spPr bwMode="auto">
                                <a:xfrm>
                                  <a:off x="2057400" y="7028815"/>
                                  <a:ext cx="1137920" cy="4445"/>
                                </a:xfrm>
                                <a:custGeom>
                                  <a:avLst/>
                                  <a:gdLst>
                                    <a:gd name="T0" fmla="*/ 1792 w 1792"/>
                                    <a:gd name="T1" fmla="*/ 0 h 7"/>
                                    <a:gd name="T2" fmla="*/ 0 w 1792"/>
                                    <a:gd name="T3" fmla="*/ 7 h 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92" h="7">
                                      <a:moveTo>
                                        <a:pt x="1792" y="0"/>
                                      </a:moveTo>
                                      <a:lnTo>
                                        <a:pt x="0" y="7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文本框 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14900" y="6240780"/>
                                  <a:ext cx="1028700" cy="297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ind w:firstLine="180" w:firstLineChars="10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/>
                                        <w:sz w:val="18"/>
                                      </w:rPr>
                                      <w:t>人员调配表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577.2pt;width:468pt;" coordsize="5943600,7330440" editas="canvas" o:gfxdata="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">
                      <o:lock v:ext="edit" aspectratio="f"/>
                      <v:shape id="_x0000_s1026" o:spid="_x0000_s1026" style="position:absolute;left:0;top:0;height:7330440;width:5943600;" filled="f" stroked="f" coordsize="21600,21600" o:gfxdata="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">
                        <v:fill on="f" focussize="0,0"/>
                        <v:stroke on="f"/>
                        <v:imagedata o:title=""/>
                        <o:lock v:ext="edit" aspectratio="t"/>
                      </v:shape>
                      <v:shape id="文本框 32" o:spid="_x0000_s1026" o:spt="202" type="#_x0000_t202" style="position:absolute;left:0;top:198120;height:297180;width:11430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fCgpD1QAAAAYBAAAPAAAAAAAAAAEA&#10;IAAAACIAAABkcnMvZG93bnJldi54bWxQSwECFAAUAAAACACHTuJAQu03GUsCAACNBAAADgAAAAAA&#10;AAABACAAAAAkAQAAZHJzL2Uyb0RvYy54bWxQSwUGAAAAAAYABgBZAQAA4Q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职务变动需求提出</w:t>
                              </w:r>
                            </w:p>
                          </w:txbxContent>
                        </v:textbox>
                      </v:shape>
                      <v:shape id="文本框 33" o:spid="_x0000_s1026" o:spt="202" type="#_x0000_t202" style="position:absolute;left:0;top:693420;height:297180;width:4572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rTfEdMAAAAGAQAADwAA&#10;AAAAAAABACAAAAAiAAAAZHJzL2Rvd25yZXYueG1sUEsBAhQAFAAAAAgAh07iQG9a7y0bAgAAGgQA&#10;AA4AAAAAAAAAAQAgAAAAIgEAAGRycy9lMm9Eb2MueG1sUEsFBgAAAAAGAAYAWQEAAK8F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line id="直线 34" o:spid="_x0000_s1026" o:spt="20" style="position:absolute;left:571500;top:495300;height:198120;width:635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sBtyvXAAAABgEAAA8AAAAAAAAAAQAgAAAAIgAAAGRycy9kb3du&#10;cmV2LnhtbFBLAQIUABQAAAAIAIdO4kA/GDfTAAIAANsDAAAOAAAAAAAAAAEAIAAAACYBAABkcnMv&#10;ZTJvRG9jLnhtbFBLBQYAAAAABgAGAFkBAACYBQ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线 35" o:spid="_x0000_s1026" o:spt="20" style="position:absolute;left:0;top:5249545;height:635;width:5829300;" filled="f" stroked="t" coordsize="21600,21600" o:gfxdata="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D&#10;kFLt1QAAAAYBAAAPAAAAAAAAAAEAIAAAACIAAABkcnMvZG93bnJldi54bWxQSwECFAAUAAAACACH&#10;TuJAUiN4Qe4BAADEAwAADgAAAAAAAAABACAAAAAkAQAAZHJzL2Uyb0RvYy54bWxQSwUGAAAAAAYA&#10;BgBZAQAAhAUAAAAA&#10;">
                        <v:fill on="f" focussize="0,0"/>
                        <v:stroke color="#000000" joinstyle="round" dashstyle="longDash"/>
                        <v:imagedata o:title=""/>
                        <o:lock v:ext="edit" aspectratio="f"/>
                      </v:line>
                      <v:shape id="自选图形 36" o:spid="_x0000_s1026" o:spt="4" type="#_x0000_t4" style="position:absolute;left:1371600;top:750570;height:693420;width:685800;" fillcolor="#FFFFFF" filled="t" stroked="t" coordsize="21600,21600" o:gfxdata="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bpOgnUAAAABgEAAA8A&#10;AAAAAAAAAQAgAAAAIgAAAGRycy9kb3ducmV2LnhtbFBLAQIUABQAAAAIAIdO4kCRR+xCVAIAAI4E&#10;AAAOAAAAAAAAAAEAIAAAACMBAABkcnMvZTJvRG9jLnhtbFBLBQYAAAAABgAGAFkBAADpBQ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审核</w:t>
                              </w:r>
                            </w:p>
                          </w:txbxContent>
                        </v:textbox>
                      </v:shape>
                      <v:shape id="文本框 37" o:spid="_x0000_s1026" o:spt="202" type="#_x0000_t202" style="position:absolute;left:1009650;top:862965;height:297180;width:4572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atN8R0wAAAAYB&#10;AAAPAAAAAAAAAAEAIAAAACIAAABkcnMvZG93bnJldi54bWxQSwECFAAUAAAACACHTuJA+uqt1SAC&#10;AAAgBAAADgAAAAAAAAABACAAAAAiAQAAZHJzL2Uyb0RvYy54bWxQSwUGAAAAAAYABgBZAQAAtAUA&#10;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line id="直线 38" o:spid="_x0000_s1026" o:spt="20" style="position:absolute;left:1714500;top:1981200;height:198120;width:635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7Abcr1wAAAAYBAAAPAAAAAAAAAAEAIAAAACIAAABkcnMvZG93bnJldi54&#10;bWxQSwECFAAUAAAACACHTuJAzzO4c/sBAADdAwAADgAAAAAAAAABACAAAAAmAQAAZHJzL2Uyb0Rv&#10;Yy54bWxQSwUGAAAAAAYABgBZAQAAkwU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任意多边形 39" o:spid="_x0000_s1026" o:spt="100" style="position:absolute;left:1714500;top:553720;height:635;width:875665;" filled="f" stroked="t" coordsize="1379,4" o:gfxdata="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PEFDvWAAAABgEAAA8AAAAAAAAAAQAgAAAAIgAAAGRycy9kb3ducmV2Lnht&#10;bFBLAQIUABQAAAAIAIdO4kAFr9Qg3wIAAPwFAAAOAAAAAAAAAAEAIAAAACUBAABkcnMvZTJvRG9j&#10;LnhtbFBLBQYAAAAABgAGAFkBAAB2BgAAAAA=&#10;" path="m0,4l1379,0e">
                        <v:path o:connectlocs="0,635;875665,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自选图形 40" o:spid="_x0000_s1026" o:spt="4" type="#_x0000_t4" style="position:absolute;left:114300;top:693420;height:792480;width:914400;" fillcolor="#FFFFFF" filled="t" stroked="t" coordsize="21600,21600" o:gfxdata="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G6ToJ1AAAAAYBAAAPAAAAAAAA&#10;AAEAIAAAACIAAABkcnMvZG93bnJldi54bWxQSwECFAAUAAAACACHTuJAUqfegU8CAACNBAAADgAA&#10;AAAAAAABACAAAAAjAQAAZHJzL2Uyb0RvYy54bWxQSwUGAAAAAAYABgBZAQAA5A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部门经理审核</w:t>
                              </w:r>
                            </w:p>
                          </w:txbxContent>
                        </v:textbox>
                      </v:shape>
                      <v:line id="直线 41" o:spid="_x0000_s1026" o:spt="20" style="position:absolute;left:1028700;top:1089660;height:635;width:342900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ewG3K9cAAAAGAQAADwAAAAAAAAABACAAAAAiAAAAZHJzL2Rvd25yZXYu&#10;eG1sUEsBAhQAFAAAAAgAh07iQNrV5WT8AQAA3gMAAA4AAAAAAAAAAQAgAAAAJgEAAGRycy9lMm9E&#10;b2MueG1sUEsFBgAAAAAGAAYAWQEAAJQF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线 42" o:spid="_x0000_s1026" o:spt="20" style="position:absolute;left:114300;top:495300;flip:y;height:594360;width:635;" filled="f" stroked="t" coordsize="21600,21600" o:gfxdata="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kd5bvtYAAAAGAQAADwAAAAAAAAABACAAAAAiAAAAZHJzL2Rv&#10;d25yZXYueG1sUEsBAhQAFAAAAAgAh07iQGHsWYMDAgAA5gMAAA4AAAAAAAAAAQAgAAAAJQEAAGRy&#10;cy9lMm9Eb2MueG1sUEsFBgAAAAAGAAYAWQEAAJoF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线 43" o:spid="_x0000_s1026" o:spt="20" style="position:absolute;left:1714500;top:556260;height:198120;width:635;" filled="f" stroked="t" coordsize="21600,21600" o:gfxdata="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nDB5TVAAAA&#10;BgEAAA8AAAAAAAAAAQAgAAAAIgAAAGRycy9kb3ducmV2LnhtbFBLAQIUABQAAAAIAIdO4kADPOtY&#10;5wEAAK8DAAAOAAAAAAAAAAEAIAAAACQBAABkcnMvZTJvRG9jLnhtbFBLBQYAAAAABgAGAFkBAAB9&#10;BQ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shape id="任意多边形 44" o:spid="_x0000_s1026" o:spt="100" style="position:absolute;left:2057400;top:1077595;height:14605;width:1797685;" filled="f" stroked="t" coordsize="2831,23" o:gfxdata="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KifSYHVAAAA&#10;BgEAAA8AAAAAAAAAAQAgAAAAIgAAAGRycy9kb3ducmV2LnhtbFBLAQIUABQAAAAIAIdO4kBVvOlu&#10;BAMAAJ8GAAAOAAAAAAAAAAEAIAAAACQBAABkcnMvZTJvRG9jLnhtbFBLBQYAAAAABgAGAFkBAACa&#10;BgAAAAA=&#10;" path="m0,23l26,0,2831,0e">
                        <v:path o:connectlocs="0,14605;16510,0;1797685,0" o:connectangles="0,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文本框 45" o:spid="_x0000_s1026" o:spt="202" type="#_x0000_t202" style="position:absolute;left:1600200;top:297180;height:297180;width:9144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GrTfEdMAAAAGAQAADwAAAAAA&#10;AAABACAAAAAiAAAAZHJzL2Rvd25yZXYueG1sUEsBAhQAFAAAAAgAh07iQCeTmnEYAgAAIQQAAA4A&#10;AAAAAAAAAQAgAAAAIgEAAGRycy9lMm9Eb2MueG1sUEsFBgAAAAAGAAYAWQEAAKwF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经理级以下</w:t>
                              </w:r>
                            </w:p>
                          </w:txbxContent>
                        </v:textbox>
                      </v:shape>
                      <v:shape id="文本框 46" o:spid="_x0000_s1026" o:spt="202" type="#_x0000_t202" style="position:absolute;left:2171700;top:821055;height:297180;width:12573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atN8R0wAA&#10;AAYBAAAPAAAAAAAAAAEAIAAAACIAAABkcnMvZG93bnJldi54bWxQSwECFAAUAAAACACHTuJAc3Rb&#10;YiMCAAAiBAAADgAAAAAAAAABACAAAAAiAQAAZHJzL2Uyb0RvYy54bWxQSwUGAAAAAAYABgBZAQAA&#10;twU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经理（含）级以上</w:t>
                              </w:r>
                            </w:p>
                          </w:txbxContent>
                        </v:textbox>
                      </v:shape>
                      <v:shape id="文本框 47" o:spid="_x0000_s1026" o:spt="202" type="#_x0000_t202" style="position:absolute;left:2628900;top:396240;height:297180;width:8001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fCgpD1QAAAAYBAAAPAAAAAAAAAAEA&#10;IAAAACIAAABkcnMvZG93bnJldi54bWxQSwECFAAUAAAACACHTuJARZq9LEsCAACTBAAADgAAAAAA&#10;AAABACAAAAAkAQAAZHJzL2Uyb0RvYy54bWxQSwUGAAAAAAYABgBZAQAA4Q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批准</w:t>
                              </w:r>
                            </w:p>
                          </w:txbxContent>
                        </v:textbox>
                      </v:shape>
                      <v:shape id="文本框 48" o:spid="_x0000_s1026" o:spt="202" type="#_x0000_t202" style="position:absolute;left:3886200;top:891540;height:297180;width:6858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8KCkPVAAAABgEAAA8AAAAAAAAAAQAg&#10;AAAAIgAAAGRycy9kb3ducmV2LnhtbFBLAQIUABQAAAAIAIdO4kBVbOw7SgIAAJMEAAAOAAAAAAAA&#10;AAEAIAAAACQBAABkcnMvZTJvRG9jLnhtbFBLBQYAAAAABgAGAFkBAADgBQ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批准</w:t>
                              </w:r>
                            </w:p>
                          </w:txbxContent>
                        </v:textbox>
                      </v:shape>
                      <v:shape id="文本框 49" o:spid="_x0000_s1026" o:spt="202" type="#_x0000_t202" style="position:absolute;left:1257300;top:1684020;height:297180;width:9144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fCgpD1QAAAAYBAAAPAAAAAAAAAAEAIAAA&#10;ACIAAABkcnMvZG93bnJldi54bWxQSwECFAAUAAAACACHTuJA76UX6kgCAACUBAAADgAAAAAAAAAB&#10;ACAAAAAkAQAAZHJzL2Uyb0RvYy54bWxQSwUGAAAAAAYABgBZAQAA3g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正式发文件</w:t>
                              </w:r>
                            </w:p>
                          </w:txbxContent>
                        </v:textbox>
                      </v:shape>
                      <v:shape id="任意多边形 50" o:spid="_x0000_s1026" o:spt="100" style="position:absolute;left:4234180;top:1188720;height:630555;width:3175;" filled="f" stroked="t" coordsize="5,993" o:gfxdata="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Y8mg81gAAAAYB&#10;AAAPAAAAAAAAAAEAIAAAACIAAABkcnMvZG93bnJldi54bWxQSwECFAAUAAAACACHTuJAruKR5cgC&#10;AADMBQAADgAAAAAAAAABACAAAAAlAQAAZHJzL2Uyb0RvYy54bWxQSwUGAAAAAAYABgBZAQAAXwYA&#10;AAAA&#10;" path="m0,0l5,993e">
                        <v:path o:connectlocs="0,0;3175,630555" o:connectangles="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任意多边形 51" o:spid="_x0000_s1026" o:spt="100" style="position:absolute;left:2199005;top:1819275;height:635;width:2028825;" filled="f" stroked="t" coordsize="3195,1" o:gfxdata="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FnwCmnWAAAABgEAAA8AAAAAAAAAAQAgAAAAIgAAAGRycy9kb3ducmV2LnhtbFBL&#10;AQIUABQAAAAIAIdO4kBpc8qs3AIAAP8FAAAOAAAAAAAAAAEAIAAAACUBAABkcnMvZTJvRG9jLnht&#10;bFBLBQYAAAAABgAGAFkBAABzBgAAAAA=&#10;" path="m3195,0l0,0e">
                        <v:path o:connectlocs="2028825,0;0,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文本框 52" o:spid="_x0000_s1026" o:spt="202" type="#_x0000_t202" style="position:absolute;left:4914900;top:990600;height:297180;width:10287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rTfEdMAAAAG&#10;AQAADwAAAAAAAAABACAAAAAiAAAAZHJzL2Rvd25yZXYueG1sUEsBAhQAFAAAAAgAh07iQG/hms0h&#10;AgAAIgQAAA4AAAAAAAAAAQAgAAAAIgEAAGRycy9lMm9Eb2MueG1sUEsFBgAAAAAGAAYAWQEAALUF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ind w:firstLine="180" w:firstLineChars="10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18"/>
                                </w:rPr>
                                <w:t>人员调配表</w:t>
                              </w:r>
                            </w:p>
                          </w:txbxContent>
                        </v:textbox>
                      </v:shape>
                      <v:shape id="文本框 53" o:spid="_x0000_s1026" o:spt="202" type="#_x0000_t202" style="position:absolute;left:1257300;top:2179320;height:297180;width:9144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woKQ9UAAAAGAQAADwAAAAAAAAABACAA&#10;AAAiAAAAZHJzL2Rvd25yZXYueG1sUEsBAhQAFAAAAAgAh07iQJJ8uzJJAgAAlAQAAA4AAAAAAAAA&#10;AQAgAAAAJAEAAGRycy9lMm9Eb2MueG1sUEsFBgAAAAAGAAYAWQEAAN8F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薪资调整</w:t>
                              </w:r>
                            </w:p>
                          </w:txbxContent>
                        </v:textbox>
                      </v:shape>
                      <v:shape id="任意多边形 54" o:spid="_x0000_s1026" o:spt="100" style="position:absolute;left:1036955;top:1824990;height:3810;width:208915;" filled="f" stroked="t" coordsize="329,6" o:gfxdata="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B+MpT01QAAAAYBAAAPAAAAAAAAAAEAIAAAACIAAABkcnMvZG93bnJldi54bWxQSwEC&#10;FAAUAAAACACHTuJAG9L7tdsCAAD6BQAADgAAAAAAAAABACAAAAAkAQAAZHJzL2Uyb0RvYy54bWxQ&#10;SwUGAAAAAAYABgBZAQAAcQYAAAAA&#10;" path="m329,0l0,6e">
                        <v:path o:connectlocs="208915,0;0,381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文本框 55" o:spid="_x0000_s1026" o:spt="202" type="#_x0000_t202" style="position:absolute;left:228600;top:1684020;height:297180;width:8001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fCgpD1QAAAAYBAAAPAAAAAAAAAAEA&#10;IAAAACIAAABkcnMvZG93bnJldi54bWxQSwECFAAUAAAACACHTuJA6bh5U0sCAACTBAAADgAAAAAA&#10;AAABACAAAAAkAQAAZHJzL2Uyb0RvYy54bWxQSwUGAAAAAAYABgBZAQAA4Q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工作交接</w:t>
                              </w:r>
                            </w:p>
                          </w:txbxContent>
                        </v:textbox>
                      </v:shape>
                      <v:line id="直线 56" o:spid="_x0000_s1026" o:spt="20" style="position:absolute;left:28575;top:3169920;flip:y;height:594360;width:635;" filled="f" stroked="t" coordsize="21600,21600" o:gfxdata="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kd5bvtYAAAAGAQAADwAAAAAAAAABACAAAAAiAAAAZHJzL2Rv&#10;d25yZXYueG1sUEsBAhQAFAAAAAgAh07iQMlji/QDAgAA5gMAAA4AAAAAAAAAAQAgAAAAJQEAAGRy&#10;cy9lMm9Eb2MueG1sUEsFBgAAAAAGAAYAWQEAAJoF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文本框 57" o:spid="_x0000_s1026" o:spt="202" type="#_x0000_t202" style="position:absolute;left:4914900;top:3467100;height:297180;width:10287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q03xHTAAAA&#10;BgEAAA8AAAAAAAAAAQAgAAAAIgAAAGRycy9kb3ducmV2LnhtbFBLAQIUABQAAAAIAIdO4kBUYDaq&#10;IgIAACMEAAAOAAAAAAAAAAEAIAAAACIBAABkcnMvZTJvRG9jLnhtbFBLBQYAAAAABgAGAFkBAAC2&#10;BQ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ind w:firstLine="180" w:firstLineChars="10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18"/>
                                </w:rPr>
                                <w:t>人员调配表</w:t>
                              </w:r>
                            </w:p>
                          </w:txbxContent>
                        </v:textbox>
                      </v:shape>
                      <v:shape id="文本框 58" o:spid="_x0000_s1026" o:spt="202" type="#_x0000_t202" style="position:absolute;left:5029200;top:1485900;height:297180;width:8001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rTfEdMAAAAG&#10;AQAADwAAAAAAAAABACAAAAAiAAAAZHJzL2Rvd25yZXYueG1sUEsBAhQAFAAAAAgAh07iQC/tm+0h&#10;AgAAIgQAAA4AAAAAAAAAAQAgAAAAIgEAAGRycy9lMm9Eb2MueG1sUEsFBgAAAAAGAAYAWQEAALUF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移交清单</w:t>
                              </w:r>
                            </w:p>
                          </w:txbxContent>
                        </v:textbox>
                      </v:shape>
                      <v:shape id="文本框 59" o:spid="_x0000_s1026" o:spt="202" type="#_x0000_t202" style="position:absolute;left:5029200;top:3863340;height:297180;width:8001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atN8R0wAA&#10;AAYBAAAPAAAAAAAAAAEAIAAAACIAAABkcnMvZG93bnJldi54bWxQSwECFAAUAAAACACHTuJAMFai&#10;7SMCAAAiBAAADgAAAAAAAAABACAAAAAiAQAAZHJzL2Uyb0RvYy54bWxQSwUGAAAAAAYABgBZAQAA&#10;twU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移交清单</w:t>
                              </w:r>
                            </w:p>
                          </w:txbxContent>
                        </v:textbox>
                      </v:shape>
                      <v:line id="直线 60" o:spid="_x0000_s1026" o:spt="20" style="position:absolute;left:3314700;top:693420;height:792480;width:0;" filled="f" stroked="t" coordsize="21600,21600" o:gfxdata="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cMHlNUAAAAG&#10;AQAADwAAAAAAAAABACAAAAAiAAAAZHJzL2Rvd25yZXYueG1sUEsBAhQAFAAAAAgAh07iQF7ATH/m&#10;AQAArQMAAA4AAAAAAAAAAQAgAAAAJAEAAGRycy9lMm9Eb2MueG1sUEsFBgAAAAAGAAYAWQEAAHwF&#10;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线 61" o:spid="_x0000_s1026" o:spt="20" style="position:absolute;left:800100;top:1485900;height:0;width:2514600;" filled="f" stroked="t" coordsize="21600,21600" o:gfxdata="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ZwweU1QAAAAYBAAAP&#10;AAAAAAAAAAEAIAAAACIAAABkcnMvZG93bnJldi54bWxQSwECFAAUAAAACACHTuJAHO18pOIBAACu&#10;AwAADgAAAAAAAAABACAAAAAkAQAAZHJzL2Uyb0RvYy54bWxQSwUGAAAAAAYABgBZAQAAeAU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线 62" o:spid="_x0000_s1026" o:spt="20" style="position:absolute;left:800100;top:1485900;height:198120;width:0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sBtyvXAAAABgEAAA8AAAAAAAAAAQAgAAAAIgAAAGRycy9kb3ducmV2&#10;LnhtbFBLAQIUABQAAAAIAIdO4kCp+L/7/QEAANsDAAAOAAAAAAAAAAEAIAAAACYBAABkcnMvZTJv&#10;RG9jLnhtbFBLBQYAAAAABgAGAFkBAACVBQ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自选图形 63" o:spid="_x0000_s1026" o:spt="4" type="#_x0000_t4" style="position:absolute;left:28575;top:3366135;height:792480;width:1028700;" fillcolor="#FFFFFF" filled="t" stroked="t" coordsize="21600,21600" o:gfxdata="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G6ToJ1AAAAAYBAAAP&#10;AAAAAAAAAAEAIAAAACIAAABkcnMvZG93bnJldi54bWxQSwECFAAUAAAACACHTuJAdoN0v1UCAACP&#10;BAAADgAAAAAAAAABACAAAAAjAQAAZHJzL2Uyb0RvYy54bWxQSwUGAAAAAAYABgBZAQAA6g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双方主管审核</w:t>
                              </w:r>
                            </w:p>
                          </w:txbxContent>
                        </v:textbox>
                      </v:shape>
                      <v:line id="直线 64" o:spid="_x0000_s1026" o:spt="20" style="position:absolute;left:542925;top:3164205;height:198120;width:635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sBtyvXAAAABgEAAA8AAAAAAAAAAQAgAAAAIgAAAGRycy9kb3du&#10;cmV2LnhtbFBLAQIUABQAAAAIAIdO4kBZazIOAAIAAN0DAAAOAAAAAAAAAAEAIAAAACYBAABkcnMv&#10;ZTJvRG9jLnhtbFBLBQYAAAAABgAGAFkBAACYBQ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文本框 65" o:spid="_x0000_s1026" o:spt="202" type="#_x0000_t202" style="position:absolute;left:1371600;top:3630930;height:297180;width:8001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woKQ9UAAAAGAQAADwAAAAAAAAAB&#10;ACAAAAAiAAAAZHJzL2Rvd25yZXYueG1sUEsBAhQAFAAAAAgAh07iQEUTONhMAgAAlAQAAA4AAAAA&#10;AAAAAQAgAAAAJAEAAGRycy9lMm9Eb2MueG1sUEsFBgAAAAAGAAYAWQEAAOIF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部门间协调</w:t>
                              </w:r>
                            </w:p>
                          </w:txbxContent>
                        </v:textbox>
                      </v:shape>
                      <v:shape id="文本框 66" o:spid="_x0000_s1026" o:spt="202" type="#_x0000_t202" style="position:absolute;left:981075;top:3512820;height:297180;width:4572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atN8R0wAAAAYB&#10;AAAPAAAAAAAAAAEAIAAAACIAAABkcnMvZG93bnJldi54bWxQSwECFAAUAAAACACHTuJAHk9z+iAC&#10;AAAhBAAADgAAAAAAAAABACAAAAAiAQAAZHJzL2Uyb0RvYy54bWxQSwUGAAAAAAYABgBZAQAAtAUA&#10;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  <v:line id="直线 67" o:spid="_x0000_s1026" o:spt="20" style="position:absolute;left:1028700;top:3762375;height:635;width:342900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7Abcr1wAAAAYBAAAPAAAAAAAAAAEAIAAAACIAAABkcnMvZG93&#10;bnJldi54bWxQSwECFAAUAAAACACHTuJAOIT/BQECAADeAwAADgAAAAAAAAABACAAAAAmAQAAZHJz&#10;L2Uyb0RvYy54bWxQSwUGAAAAAAYABgBZAQAAmQU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任意多边形 68" o:spid="_x0000_s1026" o:spt="100" style="position:absolute;left:1809750;top:3424555;height:2540;width:875665;" filled="f" stroked="t" coordsize="1379,4" o:gfxdata="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PEFDvWAAAABgEAAA8AAAAAAAAAAQAgAAAAIgAAAGRycy9kb3ducmV2Lnht&#10;bFBLAQIUABQAAAAIAIdO4kBZzAAJ3wIAAP8FAAAOAAAAAAAAAAEAIAAAACUBAABkcnMvZTJvRG9j&#10;LnhtbFBLBQYAAAAABgAGAFkBAAB2BgAAAAA=&#10;" path="m0,4l1379,0e">
                        <v:path o:connectlocs="0,2540;875665,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line id="直线 69" o:spid="_x0000_s1026" o:spt="20" style="position:absolute;left:1809750;top:3427095;height:198120;width:635;" filled="f" stroked="t" coordsize="21600,21600" o:gfxdata="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cMHlNUA&#10;AAAGAQAADwAAAAAAAAABACAAAAAiAAAAZHJzL2Rvd25yZXYueG1sUEsBAhQAFAAAAAgAh07iQH6a&#10;UvbpAQAAsAMAAA4AAAAAAAAAAQAgAAAAJAEAAGRycy9lMm9Eb2MueG1sUEsFBgAAAAAGAAYAWQEA&#10;AH8F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shape id="任意多边形 70" o:spid="_x0000_s1026" o:spt="100" style="position:absolute;left:2171700;top:3801745;height:14605;width:1797685;" filled="f" stroked="t" coordsize="2831,23" o:gfxdata="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qJ9JgdUAAAAG&#10;AQAADwAAAAAAAAABACAAAAAiAAAAZHJzL2Rvd25yZXYueG1sUEsBAhQAFAAAAAgAh07iQPbt/PED&#10;AwAAnwYAAA4AAAAAAAAAAQAgAAAAJAEAAGRycy9lMm9Eb2MueG1sUEsFBgAAAAAGAAYAWQEAAJkG&#10;AAAAAA==&#10;" path="m0,23l26,0,2831,0e">
                        <v:path o:connectlocs="0,14605;16510,0;1797685,0" o:connectangles="0,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文本框 71" o:spid="_x0000_s1026" o:spt="202" type="#_x0000_t202" style="position:absolute;left:1695450;top:3168015;height:297180;width:9144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rTfEdMAAAAG&#10;AQAADwAAAAAAAAABACAAAAAiAAAAZHJzL2Rvd25yZXYueG1sUEsBAhQAFAAAAAgAh07iQMlDD8wh&#10;AgAAIgQAAA4AAAAAAAAAAQAgAAAAIgEAAGRycy9lMm9Eb2MueG1sUEsFBgAAAAAGAAYAWQEAALUF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经理级以下</w:t>
                              </w:r>
                            </w:p>
                          </w:txbxContent>
                        </v:textbox>
                      </v:shape>
                      <v:shape id="文本框 72" o:spid="_x0000_s1026" o:spt="202" type="#_x0000_t202" style="position:absolute;left:2390775;top:3583305;height:297180;width:12573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atN8R&#10;0wAAAAYBAAAPAAAAAAAAAAEAIAAAACIAAABkcnMvZG93bnJldi54bWxQSwECFAAUAAAACACHTuJA&#10;YnKZLCYCAAAjBAAADgAAAAAAAAABACAAAAAiAQAAZHJzL2Uyb0RvYy54bWxQSwUGAAAAAAYABgBZ&#10;AQAAugUAAAAA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经理（含）级以上</w:t>
                              </w:r>
                            </w:p>
                          </w:txbxContent>
                        </v:textbox>
                      </v:shape>
                      <v:shape id="文本框 73" o:spid="_x0000_s1026" o:spt="202" type="#_x0000_t202" style="position:absolute;left:2686050;top:3267075;height:297180;width:8001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HwoKQ9UAAAAGAQAADwAAAAAA&#10;AAABACAAAAAiAAAAZHJzL2Rvd25yZXYueG1sUEsBAhQAFAAAAAgAh07iQB/aPj1PAgAAlAQAAA4A&#10;AAAAAAAAAQAgAAAAJAEAAGRycy9lMm9Eb2MueG1sUEsFBgAAAAAGAAYAWQEAAOUF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双方批准</w:t>
                              </w:r>
                            </w:p>
                          </w:txbxContent>
                        </v:textbox>
                      </v:shape>
                      <v:shape id="文本框 74" o:spid="_x0000_s1026" o:spt="202" type="#_x0000_t202" style="position:absolute;left:3981450;top:3634740;height:297180;width:6858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fCgpD1QAAAAYBAAAPAAAAAAAA&#10;AAEAIAAAACIAAABkcnMvZG93bnJldi54bWxQSwECFAAUAAAACACHTuJAq3/KUU4CAACUBAAADgAA&#10;AAAAAAABACAAAAAkAQAAZHJzL2Uyb0RvYy54bWxQSwUGAAAAAAYABgBZAQAA5A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批准</w:t>
                              </w:r>
                            </w:p>
                          </w:txbxContent>
                        </v:textbox>
                      </v:shape>
                      <v:shape id="任意多边形 75" o:spid="_x0000_s1026" o:spt="100" style="position:absolute;left:4339590;top:3924935;height:552450;width:635;" filled="f" stroked="t" coordsize="1,870" o:gfxdata="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vs86d9cAAAAGAQAADwAA&#10;AAAAAAABACAAAAAiAAAAZHJzL2Rvd25yZXYueG1sUEsBAhQAFAAAAAgAh07iQO6HIYLCAgAAywUA&#10;AA4AAAAAAAAAAQAgAAAAJgEAAGRycy9lMm9Eb2MueG1sUEsFBgAAAAAGAAYAWQEAAFoGAAAAAA==&#10;" path="m0,0l0,870e">
                        <v:path o:connectlocs="0,0;0,552450" o:connectangles="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任意多边形 76" o:spid="_x0000_s1026" o:spt="100" style="position:absolute;left:2196465;top:4485005;height:635;width:2136140;" filled="f" stroked="t" coordsize="3364,14" o:gfxdata="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Ili/51AAAAAYBAAAPAAAAAAAAAAEAIAAAACIAAABkcnMvZG93bnJldi54bWxQ&#10;SwECFAAUAAAACACHTuJA/esKwN8CAAAEBgAADgAAAAAAAAABACAAAAAjAQAAZHJzL2Uyb0RvYy54&#10;bWxQSwUGAAAAAAYABgBZAQAAdAYAAAAA&#10;" path="m3364,14l0,0e">
                        <v:path o:connectlocs="2136140,635;0,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文本框 77" o:spid="_x0000_s1026" o:spt="202" type="#_x0000_t202" style="position:absolute;left:1371600;top:4356735;height:297180;width:8001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fCgpD1QAAAAYBAAAPAAAAAAAA&#10;AAEAIAAAACIAAABkcnMvZG93bnJldi54bWxQSwECFAAUAAAACACHTuJA3bd+1E4CAACUBAAADgAA&#10;AAAAAAABACAAAAAkAQAAZHJzL2Uyb0RvYy54bWxQSwUGAAAAAAYABgBZAQAA5A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正式发文件</w:t>
                              </w:r>
                            </w:p>
                          </w:txbxContent>
                        </v:textbox>
                      </v:shape>
                      <v:shape id="文本框 78" o:spid="_x0000_s1026" o:spt="202" type="#_x0000_t202" style="position:absolute;left:209550;top:4343400;height:297180;width:8001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fCgpD1QAAAAYBAAAPAAAAAAAAAAEA&#10;IAAAACIAAABkcnMvZG93bnJldi54bWxQSwECFAAUAAAACACHTuJAW/rIPksCAACTBAAADgAAAAAA&#10;AAABACAAAAAkAQAAZHJzL2Uyb0RvYy54bWxQSwUGAAAAAAYABgBZAQAA4Q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工作交接</w:t>
                              </w:r>
                            </w:p>
                          </w:txbxContent>
                        </v:textbox>
                      </v:shape>
                      <v:shape id="任意多边形 79" o:spid="_x0000_s1026" o:spt="100" style="position:absolute;left:1024890;top:4503420;height:2540;width:327025;" filled="f" stroked="t" coordsize="515,4" o:gfxdata="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eB8zSNUAAAAGAQAADwAAAAAAAAABACAAAAAiAAAAZHJzL2Rvd25yZXYueG1sUEsBAhQA&#10;FAAAAAgAh07iQLOoJBzZAgAA+gUAAA4AAAAAAAAAAQAgAAAAJAEAAGRycy9lMm9Eb2MueG1sUEsF&#10;BgAAAAAGAAYAWQEAAG8GAAAAAA==&#10;" path="m515,0l0,4e">
                        <v:path o:connectlocs="327025,0;0,254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任意多边形 80" o:spid="_x0000_s1026" o:spt="100" style="position:absolute;left:3082290;top:3564255;height:589280;width:3810;" filled="f" stroked="t" coordsize="6,928" o:gfxdata="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hzog6tUAAAAGAQAADwAAAAAA&#10;AAABACAAAAAiAAAAZHJzL2Rvd25yZXYueG1sUEsBAhQAFAAAAAgAh07iQNEqOi7BAgAAzAUAAA4A&#10;AAAAAAAAAQAgAAAAJAEAAGRycy9lMm9Eb2MueG1sUEsFBgAAAAAGAAYAWQEAAFcGAAAAAA==&#10;" path="m6,0l0,928e">
                        <v:path o:connectlocs="3810,0;0,589280" o:connectangles="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任意多边形 81" o:spid="_x0000_s1026" o:spt="100" style="position:absolute;left:800100;top:4158615;height:4445;width:2282190;" filled="f" stroked="t" coordsize="3594,7" o:gfxdata="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BpEzk1QAAAAYBAAAPAAAA&#10;AAAAAAEAIAAAACIAAABkcnMvZG93bnJldi54bWxQSwECFAAUAAAACACHTuJA7Ki5BsMCAADRBQAA&#10;DgAAAAAAAAABACAAAAAkAQAAZHJzL2Uyb0RvYy54bWxQSwUGAAAAAAYABgBZAQAAWQYAAAAA&#10;" path="m0,0l3594,7e">
                        <v:path o:connectlocs="0,0;2282190,4445" o:connectangles="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line id="直线 82" o:spid="_x0000_s1026" o:spt="20" style="position:absolute;left:800100;top:4158615;height:198120;width:635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ewG3K9cAAAAGAQAADwAAAAAAAAABACAAAAAiAAAAZHJzL2Rv&#10;d25yZXYueG1sUEsBAhQAFAAAAAgAh07iQNrhaRkCAgAA3QMAAA4AAAAAAAAAAQAgAAAAJgEAAGRy&#10;cy9lMm9Eb2MueG1sUEsFBgAAAAAGAAYAWQEAAJoFAAAAAA=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line id="直线 83" o:spid="_x0000_s1026" o:spt="20" style="position:absolute;left:1714500;top:4653915;height:198120;width:635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7Abcr1wAAAAYBAAAPAAAAAAAAAAEAIAAAACIAAABkcnMv&#10;ZG93bnJldi54bWxQSwECFAAUAAAACACHTuJAklu+RgQCAADeAwAADgAAAAAAAAABACAAAAAmAQAA&#10;ZHJzL2Uyb0RvYy54bWxQSwUGAAAAAAYABgBZAQAAnAU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文本框 84" o:spid="_x0000_s1026" o:spt="202" type="#_x0000_t202" style="position:absolute;left:1257300;top:4852035;height:297180;width:9144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fCgpD1QAAAAYBAAAPAAAAAAAAAAEA&#10;IAAAACIAAABkcnMvZG93bnJldi54bWxQSwECFAAUAAAACACHTuJAiKuC50sCAACUBAAADgAAAAAA&#10;AAABACAAAAAkAQAAZHJzL2Uyb0RvYy54bWxQSwUGAAAAAAYABgBZAQAA4Q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薪资调整</w:t>
                              </w:r>
                            </w:p>
                          </w:txbxContent>
                        </v:textbox>
                      </v:shape>
                      <v:shape id="文本框 85" o:spid="_x0000_s1026" o:spt="202" type="#_x0000_t202" style="position:absolute;left:29845;top:2872740;height:297180;width:11430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fCgpD1QAAAAYBAAAPAAAAAAAA&#10;AAEAIAAAACIAAABkcnMvZG93bnJldi54bWxQSwECFAAUAAAACACHTuJAFYiwdU4CAACTBAAADgAA&#10;AAAAAAABACAAAAAkAQAAZHJzL2Uyb0RvYy54bWxQSwUGAAAAAAYABgBZAQAA5A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部门调动需求提出</w:t>
                              </w:r>
                            </w:p>
                          </w:txbxContent>
                        </v:textbox>
                      </v:shape>
                      <v:shape id="文本框 86" o:spid="_x0000_s1026" o:spt="202" type="#_x0000_t202" style="position:absolute;left:228600;top:5547360;height:297180;width:6858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woKQ9UAAAAGAQAADwAAAAAAAAAB&#10;ACAAAAAiAAAAZHJzL2Rvd25yZXYueG1sUEsBAhQAFAAAAAgAh07iQDbmAElMAgAAkwQAAA4AAAAA&#10;AAAAAQAgAAAAJAEAAGRycy9lMm9Eb2MueG1sUEsFBgAAAAAGAAYAWQEAAOIF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调薪申请</w:t>
                              </w:r>
                            </w:p>
                          </w:txbxContent>
                        </v:textbox>
                      </v:shape>
                      <v:shape id="自选图形 87" o:spid="_x0000_s1026" o:spt="4" type="#_x0000_t4" style="position:absolute;left:133350;top:6033135;height:802005;width:857250;" fillcolor="#FFFFFF" filled="t" stroked="t" coordsize="21600,21600" o:gfxdata="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G6ToJ1AAAAAYBAAAPAAAA&#10;AAAAAAEAIAAAACIAAABkcnMvZG93bnJldi54bWxQSwECFAAUAAAACACHTuJAlTp0uVICAACPBAAA&#10;DgAAAAAAAAABACAAAAAjAQAAZHJzL2Uyb0RvYy54bWxQSwUGAAAAAAYABgBZAQAA5w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主管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审核</w:t>
                              </w:r>
                            </w:p>
                          </w:txbxContent>
                        </v:textbox>
                      </v:shape>
                      <v:line id="直线 88" o:spid="_x0000_s1026" o:spt="20" style="position:absolute;left:571500;top:5844540;height:198120;width:635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sBtyvXAAAABgEAAA8AAAAAAAAAAQAgAAAAIgAAAGRycy9kb3du&#10;cmV2LnhtbFBLAQIUABQAAAAIAIdO4kCpplsPAAIAAN0DAAAOAAAAAAAAAAEAIAAAACYBAABkcnMv&#10;ZTJvRG9jLnhtbFBLBQYAAAAABgAGAFkBAACYBQAAAAA=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自选图形 89" o:spid="_x0000_s1026" o:spt="4" type="#_x0000_t4" style="position:absolute;left:1257300;top:6062980;height:693420;width:685800;" fillcolor="#FFFFFF" filled="t" stroked="t" coordsize="21600,21600" o:gfxdata="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bpOgnUAAAABgEAAA8A&#10;AAAAAAAAAQAgAAAAIgAAAGRycy9kb3ducmV2LnhtbFBLAQIUABQAAAAIAIdO4kCd26Q7VAIAAJAE&#10;AAAOAAAAAAAAAAEAIAAAACMBAABkcnMvZTJvRG9jLnhtbFBLBQYAAAAABgAGAFkBAADpBQ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审核</w:t>
                              </w:r>
                            </w:p>
                          </w:txbxContent>
                        </v:textbox>
                      </v:shape>
                      <v:shape id="任意多边形 90" o:spid="_x0000_s1026" o:spt="100" style="position:absolute;left:1600200;top:5866130;height:635;width:875665;" filled="f" stroked="t" coordsize="1379,4" o:gfxdata="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zxBQ71gAAAAYBAAAPAAAAAAAAAAEAIAAAACIAAABkcnMvZG93bnJldi54bWxQ&#10;SwECFAAUAAAACACHTuJAW0slSd0CAAD+BQAADgAAAAAAAAABACAAAAAlAQAAZHJzL2Uyb0RvYy54&#10;bWxQSwUGAAAAAAYABgBZAQAAdAYAAAAA&#10;" path="m0,4l1379,0e">
                        <v:path o:connectlocs="0,635;875665,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line id="直线 91" o:spid="_x0000_s1026" o:spt="20" style="position:absolute;left:1600200;top:5868670;height:198120;width:635;" filled="f" stroked="t" coordsize="21600,21600" o:gfxdata="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cMHlNUAAAAG&#10;AQAADwAAAAAAAAABACAAAAAiAAAAZHJzL2Rvd25yZXYueG1sUEsBAhQAFAAAAAgAh07iQK3dUkzm&#10;AQAAsAMAAA4AAAAAAAAAAQAgAAAAJAEAAGRycy9lMm9Eb2MueG1sUEsFBgAAAAAGAAYAWQEAAHwF&#10;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shape id="任意多边形 92" o:spid="_x0000_s1026" o:spt="100" style="position:absolute;left:1943100;top:6390005;height:14605;width:1797685;" filled="f" stroked="t" coordsize="2831,23" o:gfxdata="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KifSYHVAAAA&#10;BgEAAA8AAAAAAAAAAQAgAAAAIgAAAGRycy9kb3ducmV2LnhtbFBLAQIUABQAAAAIAIdO4kCdLw1h&#10;BAMAAJ8GAAAOAAAAAAAAAAEAIAAAACQBAABkcnMvZTJvRG9jLnhtbFBLBQYAAAAABgAGAFkBAACa&#10;BgAAAAA=&#10;" path="m0,23l26,0,2831,0e">
                        <v:path o:connectlocs="0,14605;16510,0;1797685,0" o:connectangles="0,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文本框 93" o:spid="_x0000_s1026" o:spt="202" type="#_x0000_t202" style="position:absolute;left:1485900;top:5609590;height:297180;width:9144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rTfEdMAAAAG&#10;AQAADwAAAAAAAAABACAAAAAiAAAAZHJzL2Rvd25yZXYueG1sUEsBAhQAFAAAAAgAh07iQOn5dOYh&#10;AgAAIgQAAA4AAAAAAAAAAQAgAAAAIgEAAGRycy9lMm9Eb2MueG1sUEsFBgAAAAAGAAYAWQEAALUF&#10;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经理级以下</w:t>
                              </w:r>
                            </w:p>
                          </w:txbxContent>
                        </v:textbox>
                      </v:shape>
                      <v:shape id="文本框 94" o:spid="_x0000_s1026" o:spt="202" type="#_x0000_t202" style="position:absolute;left:2057400;top:6133465;height:297180;width:12573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rTfEdMA&#10;AAAGAQAADwAAAAAAAAABACAAAAAiAAAAZHJzL2Rvd25yZXYueG1sUEsBAhQAFAAAAAgAh07iQI34&#10;VLwkAgAAIwQAAA4AAAAAAAAAAQAgAAAAIgEAAGRycy9lMm9Eb2MueG1sUEsFBgAAAAAGAAYAWQEA&#10;ALgF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经理（含）级以上</w:t>
                              </w:r>
                            </w:p>
                          </w:txbxContent>
                        </v:textbox>
                      </v:shape>
                      <v:shape id="文本框 95" o:spid="_x0000_s1026" o:spt="202" type="#_x0000_t202" style="position:absolute;left:2514600;top:5708650;height:297180;width:8001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8KCkPVAAAABgEAAA8AAAAAAAAA&#10;AQAgAAAAIgAAAGRycy9kb3ducmV2LnhtbFBLAQIUABQAAAAIAIdO4kAQV+lPTQIAAJQEAAAOAAAA&#10;AAAAAAEAIAAAACQBAABkcnMvZTJvRG9jLnhtbFBLBQYAAAAABgAGAFkBAADjBQ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批准</w:t>
                              </w:r>
                            </w:p>
                          </w:txbxContent>
                        </v:textbox>
                      </v:shape>
                      <v:shape id="文本框 96" o:spid="_x0000_s1026" o:spt="202" type="#_x0000_t202" style="position:absolute;left:3771900;top:6203950;height:297180;width:6858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fCgpD1QAAAAYBAAAPAAAAAAAA&#10;AAEAIAAAACIAAABkcnMvZG93bnJldi54bWxQSwECFAAUAAAACACHTuJAbyqW8U4CAACUBAAADgAA&#10;AAAAAAABACAAAAAkAQAAZHJzL2Uyb0RvYy54bWxQSwUGAAAAAAYABgBZAQAA5A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批准</w:t>
                              </w:r>
                            </w:p>
                          </w:txbxContent>
                        </v:textbox>
                      </v:shape>
                      <v:shape id="任意多边形 97" o:spid="_x0000_s1026" o:spt="100" style="position:absolute;left:4119880;top:6501130;height:630555;width:3175;" filled="f" stroked="t" coordsize="5,993" o:gfxdata="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Y8mg81gAAAAYB&#10;AAAPAAAAAAAAAAEAIAAAACIAAABkcnMvZG93bnJldi54bWxQSwECFAAUAAAACACHTuJAbA/+W8gC&#10;AADMBQAADgAAAAAAAAABACAAAAAlAQAAZHJzL2Uyb0RvYy54bWxQSwUGAAAAAAYABgBZAQAAXwYA&#10;AAAA&#10;" path="m0,0l5,993e">
                        <v:path o:connectlocs="0,0;3175,630555" o:connectangles="0,0"/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任意多边形 98" o:spid="_x0000_s1026" o:spt="100" style="position:absolute;left:2084705;top:7131685;height:635;width:2028825;" filled="f" stroked="t" coordsize="3195,1" o:gfxdata="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BZ8App1gAAAAYBAAAPAAAAAAAAAAEAIAAAACIAAABkcnMvZG93bnJldi54bWxQSwEC&#10;FAAUAAAACACHTuJAv8WG/toCAAD/BQAADgAAAAAAAAABACAAAAAlAQAAZHJzL2Uyb0RvYy54bWxQ&#10;SwUGAAAAAAYABgBZAQAAcQYAAAAA&#10;" path="m3195,0l0,0e">
                        <v:path o:connectlocs="2028825,0;0,0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line id="直线 99" o:spid="_x0000_s1026" o:spt="20" style="position:absolute;left:3200400;top:6005830;height:1027430;width:635;" filled="f" stroked="t" coordsize="21600,21600" o:gfxdata="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ZwweU1QAA&#10;AAYBAAAPAAAAAAAAAAEAIAAAACIAAABkcnMvZG93bnJldi54bWxQSwECFAAUAAAACACHTuJAYVWr&#10;6OgBAACxAwAADgAAAAAAAAABACAAAAAkAQAAZHJzL2Uyb0RvYy54bWxQSwUGAAAAAAYABgBZAQAA&#10;fgUAAAAA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线 100" o:spid="_x0000_s1026" o:spt="20" style="position:absolute;left:1009650;top:6438900;height:635;width:228600;" filled="f" stroked="t" coordsize="21600,21600" o:gfxdata="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7Abcr1wAAAAYBAAAPAAAAAAAAAAEAIAAAACIAAABkcnMvZG93&#10;bnJldi54bWxQSwECFAAUAAAACACHTuJAUbRTqAECAADfAwAADgAAAAAAAAABACAAAAAmAQAAZHJz&#10;L2Uyb0RvYy54bWxQSwUGAAAAAAYABgBZAQAAmQUAAAAA&#10;"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line>
                      <v:shape id="文本框 101" o:spid="_x0000_s1026" o:spt="202" type="#_x0000_t202" style="position:absolute;left:1143000;top:6934200;height:297180;width:914400;" fillcolor="#FFFFFF" filled="t" stroked="t" coordsize="21600,21600" o:gfxdata="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fCgpD1QAAAAYBAAAPAAAAAAAA&#10;AAEAIAAAACIAAABkcnMvZG93bnJldi54bWxQSwECFAAUAAAACACHTuJAN84lL04CAACVBAAADgAA&#10;AAAAAAABACAAAAAkAQAAZHJzL2Uyb0RvYy54bWxQSwUGAAAAAAYABgBZAQAA5AU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薪资调整</w:t>
                              </w:r>
                            </w:p>
                          </w:txbxContent>
                        </v:textbox>
                      </v:shape>
                      <v:shape id="任意多边形 102" o:spid="_x0000_s1026" o:spt="100" style="position:absolute;left:2057400;top:7028815;height:4445;width:1137920;" filled="f" stroked="t" coordsize="1792,7" o:gfxdata="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Ox5CF9YAAAAGAQAADwAAAAAAAAABACAAAAAiAAAAZHJzL2Rvd25yZXYueG1s&#10;UEsBAhQAFAAAAAgAh07iQBqrrvneAgAAAQYAAA4AAAAAAAAAAQAgAAAAJQEAAGRycy9lMm9Eb2Mu&#10;eG1sUEsFBgAAAAAGAAYAWQEAAHUGAAAAAA==&#10;" path="m1792,0l0,7e">
                        <v:path o:connectlocs="1137920,0;0,4445" o:connectangles="0,0"/>
                        <v:fill on="f" focussize="0,0"/>
                        <v:stroke color="#000000" joinstyle="round" endarrow="block"/>
                        <v:imagedata o:title=""/>
                        <o:lock v:ext="edit" aspectratio="f"/>
                      </v:shape>
                      <v:shape id="文本框 103" o:spid="_x0000_s1026" o:spt="202" type="#_x0000_t202" style="position:absolute;left:4914900;top:6240780;height:297180;width:1028700;" filled="f" stroked="f" coordsize="21600,21600" o:gfxdata="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q03xHTAAAA&#10;BgEAAA8AAAAAAAAAAQAgAAAAIgAAAGRycy9kb3ducmV2LnhtbFBLAQIUABQAAAAIAIdO4kDD4oMr&#10;IgIAACQEAAAOAAAAAAAAAAEAIAAAACIBAABkcnMvZTJvRG9jLnhtbFBLBQYAAAAABgAGAFkBAAC2&#10;BQ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ind w:firstLine="180" w:firstLineChars="10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sz w:val="18"/>
                                </w:rPr>
                                <w:t>人员调配表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bookmarkEnd w:id="0"/>
    </w:tbl>
    <w:p/>
    <w:sectPr>
      <w:pgSz w:w="11906" w:h="16838"/>
      <w:pgMar w:top="1134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ZiMmJhOTJmZTEwODE0NGZiMDViOGRjOTkyZTM1ZjY1IiwidXNlckNvdW50IjoxfQ=="/>
  </w:docVars>
  <w:rsids>
    <w:rsidRoot w:val="234E77B8"/>
    <w:rsid w:val="007A6D43"/>
    <w:rsid w:val="00E9552A"/>
    <w:rsid w:val="234E77B8"/>
    <w:rsid w:val="4B56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lyaHRM\AppData\Roaming\kingsoft\office6\templates\download\0876073c-6c01-48a6-bc5c-c3647573837e\&#32844;&#21153;&#12289;&#23703;&#20301;&#12289;&#34218;&#37228;&#21464;&#21160;&#27969;&#31243;&#22270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职务、岗位、薪酬变动流程图.docx</Template>
  <Pages>1</Pages>
  <Words>38</Words>
  <Characters>38</Characters>
  <Lines>1</Lines>
  <Paragraphs>1</Paragraphs>
  <TotalTime>0</TotalTime>
  <ScaleCrop>false</ScaleCrop>
  <LinksUpToDate>false</LinksUpToDate>
  <CharactersWithSpaces>38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2024-04-17T01:56:00Z</dcterms:created>
  <dc:creator>我是ikun</dc:creator>
  <cp:lastModifiedBy>徐云峰</cp:lastModifiedBy>
  <dcterms:modified xsi:type="dcterms:W3CDTF">2024-04-18T21:21:06Z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TemplateUUID">
    <vt:lpwstr>v1.0_mb_fdfniD5DYMRVp+cnBvW/sA==</vt:lpwstr>
  </property>
  <property fmtid="{D5CDD505-2E9C-101B-9397-08002B2CF9AE}" pid="4" name="ICV">
    <vt:lpwstr>89E825DEFD724D29AF43032FC7FE9C52_11</vt:lpwstr>
  </property>
</Properties>
</file>
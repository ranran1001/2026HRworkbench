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eastAsia"/>
          <w:color w:val="FF0000"/>
          <w:sz w:val="44"/>
          <w:szCs w:val="44"/>
        </w:rPr>
      </w:pPr>
      <w:bookmarkStart w:id="0" w:name="_GoBack"/>
      <w:r>
        <w:rPr>
          <w:rFonts w:hint="eastAsia"/>
          <w:color w:val="FF0000"/>
          <w:sz w:val="44"/>
          <w:szCs w:val="44"/>
        </w:rPr>
        <w:t>培训效果评估流程</w:t>
      </w:r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832"/>
        <w:gridCol w:w="8"/>
        <w:gridCol w:w="1644"/>
        <w:gridCol w:w="248"/>
        <w:gridCol w:w="1260"/>
        <w:gridCol w:w="720"/>
        <w:gridCol w:w="360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vMerge w:val="restart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32" w:type="dxa"/>
            <w:vMerge w:val="restart"/>
          </w:tcPr>
          <w:p>
            <w:pPr>
              <w:jc w:val="center"/>
              <w:rPr>
                <w:rFonts w:hint="eastAsia"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培训效果评估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</w:rPr>
              <w:t>流程</w:t>
            </w:r>
          </w:p>
        </w:tc>
        <w:tc>
          <w:tcPr>
            <w:tcW w:w="1652" w:type="dxa"/>
            <w:gridSpan w:val="2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   码</w:t>
            </w:r>
          </w:p>
        </w:tc>
        <w:tc>
          <w:tcPr>
            <w:tcW w:w="1508" w:type="dxa"/>
            <w:gridSpan w:val="2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受控状态</w:t>
            </w:r>
          </w:p>
        </w:tc>
        <w:tc>
          <w:tcPr>
            <w:tcW w:w="177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vMerge w:val="continue"/>
            <w:tcBorders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1832" w:type="dxa"/>
            <w:vMerge w:val="continue"/>
          </w:tcPr>
          <w:p>
            <w:pPr>
              <w:rPr>
                <w:rFonts w:hint="eastAsia" w:eastAsia="黑体"/>
                <w:b/>
                <w:bCs/>
              </w:rPr>
            </w:pPr>
          </w:p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执行核心部门</w:t>
            </w:r>
          </w:p>
        </w:tc>
        <w:tc>
          <w:tcPr>
            <w:tcW w:w="1508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</w:p>
        </w:tc>
        <w:tc>
          <w:tcPr>
            <w:tcW w:w="17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行为实施环节</w:t>
            </w:r>
          </w:p>
        </w:tc>
        <w:tc>
          <w:tcPr>
            <w:tcW w:w="1840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受训部门</w:t>
            </w:r>
          </w:p>
        </w:tc>
        <w:tc>
          <w:tcPr>
            <w:tcW w:w="1892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培训专员</w:t>
            </w:r>
          </w:p>
        </w:tc>
        <w:tc>
          <w:tcPr>
            <w:tcW w:w="1980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经理</w:t>
            </w:r>
          </w:p>
        </w:tc>
        <w:tc>
          <w:tcPr>
            <w:tcW w:w="2136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人事经理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2" w:hRule="atLeast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00" w:firstLineChars="200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179705</wp:posOffset>
                      </wp:positionV>
                      <wp:extent cx="914400" cy="792480"/>
                      <wp:effectExtent l="14605" t="18415" r="13970" b="17780"/>
                      <wp:wrapNone/>
                      <wp:docPr id="33" name="流程图: 决策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79248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提出</w:t>
                                  </w:r>
                                </w:p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意见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53.85pt;margin-top:14.15pt;height:62.4pt;width:72pt;z-index:251666432;mso-width-relative:page;mso-height-relative:page;" fillcolor="#FFFFFF" filled="t" stroked="t" coordsize="21600,21600" o:gfxdata="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9Auwh2AAAAAoB&#10;AAAPAAAAAAAAAAEAIAAAACIAAABkcnMvZG93bnJldi54bWxQSwECFAAUAAAACACHTuJAH9bacVQC&#10;AACTBAAADgAAAAAAAAABACAAAAAnAQAAZHJzL2Uyb0RvYy54bWxQSwUGAAAAAAYABgBZAQAA7QUA&#10;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提出</w:t>
                            </w:r>
                          </w:p>
                          <w:p>
                            <w:pPr>
                              <w:pStyle w:val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意见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</w:t>
            </w:r>
          </w:p>
          <w:p>
            <w:pPr>
              <w:ind w:firstLine="420" w:firstLineChars="200"/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</w:tc>
        <w:tc>
          <w:tcPr>
            <w:tcW w:w="1840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179705</wp:posOffset>
                      </wp:positionV>
                      <wp:extent cx="685800" cy="495300"/>
                      <wp:effectExtent l="5715" t="10795" r="13335" b="8255"/>
                      <wp:wrapNone/>
                      <wp:docPr id="32" name="矩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提供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支持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.85pt;margin-top:14.15pt;height:39pt;width:54pt;z-index:251662336;mso-width-relative:page;mso-height-relative:page;" fillcolor="#FFFFFF" filled="t" stroked="t" coordsize="21600,21600" o:gfxdata="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s39LdYAAAAJAQAADwAAAAAAAAABACAAAAAiAAAAZHJzL2Rvd25y&#10;ZXYueG1sUEsBAhQAFAAAAAgAh07iQALQX1Y5AgAAewQAAA4AAAAAAAAAAQAgAAAAJQEAAGRycy9l&#10;Mm9Eb2MueG1sUEsFBgAAAAAGAAYAWQEAANA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提供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支持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73660</wp:posOffset>
                      </wp:positionV>
                      <wp:extent cx="457200" cy="0"/>
                      <wp:effectExtent l="6985" t="53340" r="21590" b="60960"/>
                      <wp:wrapNone/>
                      <wp:docPr id="31" name="直接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2pt;margin-top:5.8pt;height:0pt;width:36pt;z-index:251663360;mso-width-relative:page;mso-height-relative:page;" filled="f" stroked="t" coordsize="21600,21600" o:gfxdata="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xACSr1QAAAAkBAAAPAAAAAAAAAAEAIAAAACIAAABkcnMvZG93bnJldi54&#10;bWxQSwECFAAUAAAACACHTuJAB0T+/P0BAADZAwAADgAAAAAAAAABACAAAAAkAQAAZHJzL2Uyb0Rv&#10;Yy54bWxQSwUGAAAAAAYABgBZAQAAkw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73660</wp:posOffset>
                      </wp:positionV>
                      <wp:extent cx="635" cy="495300"/>
                      <wp:effectExtent l="6985" t="11430" r="11430" b="7620"/>
                      <wp:wrapNone/>
                      <wp:docPr id="30" name="直接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2pt;margin-top:5.8pt;height:39pt;width:0.05pt;z-index:251668480;mso-width-relative:page;mso-height-relative:page;" filled="f" stroked="t" coordsize="21600,21600" o:gfxdata="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suRl/VAAAA&#10;BwEAAA8AAAAAAAAAAQAgAAAAIgAAAGRycy9kb3ducmV2LnhtbFBLAQIUABQAAAAIAIdO4kC64riq&#10;5wEAAK0DAAAOAAAAAAAAAAEAIAAAACQBAABkcnMvZTJvRG9jLnhtbFBLBQYAAAAABgAGAFkBAAB9&#10;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73660</wp:posOffset>
                      </wp:positionV>
                      <wp:extent cx="914400" cy="0"/>
                      <wp:effectExtent l="6985" t="11430" r="12065" b="7620"/>
                      <wp:wrapNone/>
                      <wp:docPr id="29" name="直接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28.2pt;margin-top:5.8pt;height:0pt;width:72pt;z-index:251667456;mso-width-relative:page;mso-height-relative:page;" filled="f" stroked="t" coordsize="21600,21600" o:gfxdata="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VgyatMA&#10;AAAIAQAADwAAAAAAAAABACAAAAAiAAAAZHJzL2Rvd25yZXYueG1sUEsBAhQAFAAAAAgAh07iQJ6h&#10;DZXrAQAAtQMAAA4AAAAAAAAAAQAgAAAAIgEAAGRycy9lMm9Eb2MueG1sUEsFBgAAAAAGAAYAWQEA&#10;AH8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709295</wp:posOffset>
                      </wp:positionH>
                      <wp:positionV relativeFrom="paragraph">
                        <wp:posOffset>172720</wp:posOffset>
                      </wp:positionV>
                      <wp:extent cx="342900" cy="304165"/>
                      <wp:effectExtent l="5715" t="11430" r="13335" b="8255"/>
                      <wp:wrapNone/>
                      <wp:docPr id="28" name="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5.85pt;margin-top:13.6pt;height:23.95pt;width:27pt;z-index:251688960;mso-width-relative:page;mso-height-relative:page;" fillcolor="#FFFFFF" filled="t" stroked="t" coordsize="21600,21600" o:gfxdata="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HN26dYAAAAJAQAADwAAAAAAAAABACAAAAAiAAAAZHJzL2Rvd25yZXYu&#10;eG1sUEsBAhQAFAAAAAgAh07iQCGqN8k2AgAAewQAAA4AAAAAAAAAAQAgAAAAJQEAAGRycy9lMm9E&#10;b2MueG1sUEsFBgAAAAAGAAYAWQEAAM0FAAAAAA=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668020</wp:posOffset>
                      </wp:positionV>
                      <wp:extent cx="342900" cy="297180"/>
                      <wp:effectExtent l="6985" t="9525" r="12065" b="7620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8.2pt;margin-top:52.6pt;height:23.4pt;width:27pt;z-index:251659264;mso-width-relative:page;mso-height-relative:page;" fillcolor="#FFFFFF" filled="t" stroked="t" coordsize="21600,21600" o:gfxdata="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Vgw6C1gAAAAoBAAAPAAAAAAAAAAEAIAAAACIAAABkcnMvZG93bnJl&#10;di54bWxQSwECFAAUAAAACACHTuJAopEioTgCAAB7BAAADgAAAAAAAAABACAAAAAlAQAAZHJzL2Uy&#10;b0RvYy54bWxQSwUGAAAAAAYABgBZAQAAz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1064260</wp:posOffset>
                      </wp:positionV>
                      <wp:extent cx="914400" cy="0"/>
                      <wp:effectExtent l="6985" t="53340" r="21590" b="60960"/>
                      <wp:wrapNone/>
                      <wp:docPr id="26" name="直接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2pt;margin-top:83.8pt;height:0pt;width:72pt;z-index:251672576;mso-width-relative:page;mso-height-relative:page;" filled="f" stroked="t" coordsize="21600,21600" o:gfxdata="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DkRJfWAAAACgEAAA8AAAAAAAAAAQAgAAAAIgAAAGRycy9kb3ducmV2&#10;LnhtbFBLAQIUABQAAAAIAIdO4kCneDnf/gEAANkDAAAOAAAAAAAAAAEAIAAAACUBAABkcnMvZTJv&#10;RG9jLnhtbFBLBQYAAAAABgAGAFkBAACV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767080</wp:posOffset>
                      </wp:positionV>
                      <wp:extent cx="635" cy="297180"/>
                      <wp:effectExtent l="6985" t="13335" r="11430" b="13335"/>
                      <wp:wrapNone/>
                      <wp:docPr id="25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2pt;margin-top:60.4pt;height:23.4pt;width:0.05pt;z-index:251671552;mso-width-relative:page;mso-height-relative:page;" filled="f" stroked="t" coordsize="21600,21600" o:gfxdata="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aPYptYAAAAJ&#10;AQAADwAAAAAAAAABACAAAAAiAAAAZHJzL2Rvd25yZXYueG1sUEsBAhQAFAAAAAgAh07iQKnfDgnl&#10;AQAArQMAAA4AAAAAAAAAAQAgAAAAJQEAAGRycy9lMm9Eb2MueG1sUEsFBgAAAAAGAAYAWQEAAHwF&#10;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370840</wp:posOffset>
                      </wp:positionV>
                      <wp:extent cx="800100" cy="0"/>
                      <wp:effectExtent l="6985" t="7620" r="12065" b="11430"/>
                      <wp:wrapNone/>
                      <wp:docPr id="24" name="直接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2pt;margin-top:29.2pt;height:0pt;width:63pt;z-index:251669504;mso-width-relative:page;mso-height-relative:page;" filled="f" stroked="t" coordsize="21600,21600" o:gfxdata="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/lHjiNUAAAAJAQAA&#10;DwAAAAAAAAABACAAAAAiAAAAZHJzL2Rvd25yZXYueG1sUEsBAhQAFAAAAAgAh07iQPhS51/jAQAA&#10;qwMAAA4AAAAAAAAAAQAgAAAAJAEAAGRycy9lMm9Eb2MueG1sUEsFBgAAAAAGAAYAWQEAAHkFAAAA&#10;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1892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172720</wp:posOffset>
                      </wp:positionV>
                      <wp:extent cx="914400" cy="693420"/>
                      <wp:effectExtent l="16510" t="22860" r="21590" b="17145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对受训者表现、业绩进行调查分析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.2pt;margin-top:13.6pt;height:54.6pt;width:72pt;z-index:251661312;mso-width-relative:page;mso-height-relative:page;" fillcolor="#FFFFFF" filled="t" stroked="t" coordsize="21600,21600" o:gfxdata="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jm2zAtYAAAAJAQAADwAAAAAAAAABACAAAAAiAAAAZHJzL2Rvd25y&#10;ZXYueG1sUEsBAhQAFAAAAAgAh07iQJMWYcY5AgAAfAQAAA4AAAAAAAAAAQAgAAAAJQEAAGRycy9l&#10;Mm9Eb2MueG1sUEsFBgAAAAAGAAYAWQEAANAFAAAAAA==&#10;">
                      <v:fill on="t" focussize="0,0"/>
                      <v:stroke weight="2.25pt"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对受训者表现、业绩进行调查分析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73660</wp:posOffset>
                      </wp:positionV>
                      <wp:extent cx="635" cy="693420"/>
                      <wp:effectExtent l="54610" t="11430" r="59055" b="19050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693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5.2pt;margin-top:5.8pt;height:54.6pt;width:0.05pt;z-index:251665408;mso-width-relative:page;mso-height-relative:page;" filled="f" stroked="t" coordsize="21600,21600" o:gfxdata="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VD9kZ2AAAAAgBAAAPAAAAAAAAAAEAIAAAACIAAABkcnMv&#10;ZG93bnJldi54bWxQSwECFAAUAAAACACHTuJAhz52lQMCAADbAwAADgAAAAAAAAABACAAAAAnAQAA&#10;ZHJzL2Uyb0RvYy54bWxQSwUGAAAAAAYABgBZAQAAn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172720</wp:posOffset>
                      </wp:positionV>
                      <wp:extent cx="800100" cy="495300"/>
                      <wp:effectExtent l="6985" t="9525" r="12065" b="9525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形成初步评估报告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.2pt;margin-top:13.6pt;height:39pt;width:63pt;z-index:251664384;mso-width-relative:page;mso-height-relative:page;" fillcolor="#FFFFFF" filled="t" stroked="t" coordsize="21600,21600" o:gfxdata="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0lR61NYAAAAJAQAADwAAAAAAAAABACAAAAAiAAAAZHJzL2Rvd25yZXYu&#10;eG1sUEsBAhQAFAAAAAgAh07iQI+/6+U2AgAAewQAAA4AAAAAAAAAAQAgAAAAJQEAAGRycy9lMm9E&#10;b2MueG1sUEsFBgAAAAAGAAYAWQEAAM0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形成初步评估报告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172720</wp:posOffset>
                      </wp:positionV>
                      <wp:extent cx="635" cy="594360"/>
                      <wp:effectExtent l="54610" t="22860" r="59055" b="11430"/>
                      <wp:wrapNone/>
                      <wp:docPr id="20" name="直接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594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5.2pt;margin-top:13.6pt;height:46.8pt;width:0.05pt;z-index:251670528;mso-width-relative:page;mso-height-relative:page;" filled="f" stroked="t" coordsize="21600,21600" o:gfxdata="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poXmrYAAAACAEAAA8AAAAAAAAAAQAgAAAAIgAA&#10;AGRycy9kb3ducmV2LnhtbFBLAQIUABQAAAAIAIdO4kA1LwSRCAIAAOUDAAAOAAAAAAAAAAEAIAAA&#10;ACcBAABkcnMvZTJvRG9jLnhtbFBLBQYAAAAABgAGAFkBAACh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3078480</wp:posOffset>
                      </wp:positionV>
                      <wp:extent cx="800100" cy="594360"/>
                      <wp:effectExtent l="6985" t="10160" r="12065" b="5080"/>
                      <wp:wrapNone/>
                      <wp:docPr id="19" name="流程图: 多文档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59436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存挡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5" type="#_x0000_t115" style="position:absolute;left:0pt;margin-left:8.2pt;margin-top:242.4pt;height:46.8pt;width:63pt;z-index:251687936;mso-width-relative:page;mso-height-relative:page;" fillcolor="#FFFFFF" filled="t" stroked="t" coordsize="21600,21600" o:gfxdata="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nDyvp&#10;1wAAAAoBAAAPAAAAAAAAAAEAIAAAACIAAABkcnMvZG93bnJldi54bWxQSwECFAAUAAAACACHTuJA&#10;9Pff71sCAACbBAAADgAAAAAAAAABACAAAAAmAQAAZHJzL2Uyb0RvYy54bWxQSwUGAAAAAAYABgBZ&#10;AQAA8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存挡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2550160</wp:posOffset>
                      </wp:positionV>
                      <wp:extent cx="635" cy="495300"/>
                      <wp:effectExtent l="54610" t="5715" r="59055" b="22860"/>
                      <wp:wrapNone/>
                      <wp:docPr id="18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5.2pt;margin-top:200.8pt;height:39pt;width:0.05pt;z-index:251686912;mso-width-relative:page;mso-height-relative:page;" filled="f" stroked="t" coordsize="21600,21600" o:gfxdata="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VU3pNoAAAAJAQAADwAAAAAAAAABACAAAAAiAAAAZHJz&#10;L2Rvd25yZXYueG1sUEsBAhQAFAAAAAgAh07iQFdo7M4CAgAA2wMAAA4AAAAAAAAAAQAgAAAAKQ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2252980</wp:posOffset>
                      </wp:positionV>
                      <wp:extent cx="2171700" cy="0"/>
                      <wp:effectExtent l="16510" t="60960" r="12065" b="53340"/>
                      <wp:wrapNone/>
                      <wp:docPr id="17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80.2pt;margin-top:177.4pt;height:0pt;width:171pt;z-index:251685888;mso-width-relative:page;mso-height-relative:page;" filled="f" stroked="t" coordsize="21600,21600" o:gfxdata="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9mw0jYAAAACwEAAA8AAAAAAAAAAQAgAAAAIgAAAGRy&#10;cy9kb3ducmV2LnhtbFBLAQIUABQAAAAIAIdO4kAySwjtBQIAAOQDAAAOAAAAAAAAAAEAIAAAACcB&#10;AABkcnMvZTJvRG9jLnhtbFBLBQYAAAAABgAGAFkBAACe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469900</wp:posOffset>
                      </wp:positionV>
                      <wp:extent cx="635" cy="396240"/>
                      <wp:effectExtent l="54610" t="11430" r="59055" b="20955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2.2pt;margin-top:37pt;height:31.2pt;width:0.05pt;z-index:251681792;mso-width-relative:page;mso-height-relative:page;" filled="f" stroked="t" coordsize="21600,21600" o:gfxdata="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FD8AvaAAAACgEAAA8AAAAAAAAAAQAgAAAAIgAAAGRy&#10;cy9kb3ducmV2LnhtbFBLAQIUABQAAAAIAIdO4kB9+v+uAwIAANsDAAAOAAAAAAAAAAEAIAAAACkB&#10;AABkcnMvZTJvRG9jLnhtbFBLBQYAAAAABgAGAFkBAACe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469900</wp:posOffset>
                      </wp:positionV>
                      <wp:extent cx="914400" cy="0"/>
                      <wp:effectExtent l="6985" t="11430" r="12065" b="7620"/>
                      <wp:wrapNone/>
                      <wp:docPr id="15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62.2pt;margin-top:37pt;height:0pt;width:72pt;z-index:251680768;mso-width-relative:page;mso-height-relative:page;" filled="f" stroked="t" coordsize="21600,21600" o:gfxdata="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cHJ5HV&#10;AAAACQEAAA8AAAAAAAAAAQAgAAAAIgAAAGRycy9kb3ducmV2LnhtbFBLAQIUABQAAAAIAIdO4kDp&#10;plek6gEAALUDAAAOAAAAAAAAAAEAIAAAACQ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2054860</wp:posOffset>
                      </wp:positionV>
                      <wp:extent cx="1028700" cy="495300"/>
                      <wp:effectExtent l="6985" t="5715" r="12065" b="13335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反馈给培训人员并提出意见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8pt;margin-top:161.8pt;height:39pt;width:81pt;z-index:251678720;mso-width-relative:page;mso-height-relative:page;" fillcolor="#FFFFFF" filled="t" stroked="t" coordsize="21600,21600" o:gfxdata="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I2d6H1wAAAAoBAAAPAAAAAAAAAAEAIAAAACIAAABkcnMvZG93bnJl&#10;di54bWxQSwECFAAUAAAACACHTuJAZ9/sbDcCAAB8BAAADgAAAAAAAAABACAAAAAmAQAAZHJzL2Uy&#10;b0RvYy54bWxQSwUGAAAAAAYABgBZAQAAz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反馈给培训人员并提出意见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1064260</wp:posOffset>
                      </wp:positionV>
                      <wp:extent cx="342900" cy="0"/>
                      <wp:effectExtent l="6985" t="53340" r="21590" b="60960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80.2pt;margin-top:83.8pt;height:0pt;width:27pt;z-index:251674624;mso-width-relative:page;mso-height-relative:page;" filled="f" stroked="t" coordsize="21600,21600" o:gfxdata="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ROdYNgAAAALAQAADwAAAAAAAAABACAAAAAiAAAAZHJzL2Rvd25y&#10;ZXYueG1sUEsBAhQAFAAAAAgAh07iQIF+gcn+AQAA2QMAAA4AAAAAAAAAAQAgAAAAJwEAAGRycy9l&#10;Mm9Eb2MueG1sUEsFBgAAAAAGAAYAWQEAAJc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866140</wp:posOffset>
                      </wp:positionV>
                      <wp:extent cx="914400" cy="396240"/>
                      <wp:effectExtent l="6985" t="7620" r="12065" b="571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96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效果评估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.2pt;margin-top:68.2pt;height:31.2pt;width:72pt;z-index:251673600;mso-width-relative:page;mso-height-relative:page;" fillcolor="#FFFFFF" filled="t" stroked="t" coordsize="21600,21600" o:gfxdata="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1NLkrVAAAACgEAAA8AAAAAAAAAAQAgAAAAIgAAAGRycy9kb3ducmV2&#10;LnhtbFBLAQIUABQAAAAIAIdO4kDYSepqOAIAAHsEAAAOAAAAAAAAAAEAIAAAACQBAABkcnMvZTJv&#10;RG9jLnhtbFBLBQYAAAAABgAGAFkBAADO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效果评估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0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1077595</wp:posOffset>
                      </wp:positionH>
                      <wp:positionV relativeFrom="paragraph">
                        <wp:posOffset>1170305</wp:posOffset>
                      </wp:positionV>
                      <wp:extent cx="339725" cy="290195"/>
                      <wp:effectExtent l="10160" t="6985" r="12065" b="762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725" cy="290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4.85pt;margin-top:92.15pt;height:22.85pt;width:26.75pt;z-index:251692032;mso-width-relative:page;mso-height-relative:page;" fillcolor="#FFFFFF" filled="t" stroked="t" coordsize="21600,21600" o:gfxdata="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Bz7tG2AAAAAsBAAAPAAAAAAAAAAEAIAAAACIAAABkcnMvZG93bnJldi54bWxQ&#10;SwECFAAUAAAACACHTuJAZrQOaDACAAB7BAAADgAAAAAAAAABACAAAAAnAQAAZHJzL2Uyb0RvYy54&#10;bWxQSwUGAAAAAAYABgBZAQAAyQ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476885</wp:posOffset>
                      </wp:positionV>
                      <wp:extent cx="342900" cy="304165"/>
                      <wp:effectExtent l="10160" t="8890" r="8890" b="10795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8.85pt;margin-top:37.55pt;height:23.95pt;width:27pt;z-index:251660288;mso-width-relative:page;mso-height-relative:page;" fillcolor="#FFFFFF" filled="t" stroked="t" coordsize="21600,21600" o:gfxdata="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+YPc/XAAAACQEAAA8AAAAAAAAAAQAgAAAAIgAAAGRycy9kb3ducmV2&#10;LnhtbFBLAQIUABQAAAAIAIdO4kAnjRg1NgIAAHsEAAAOAAAAAAAAAAEAIAAAACY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469900</wp:posOffset>
                      </wp:positionV>
                      <wp:extent cx="1600200" cy="0"/>
                      <wp:effectExtent l="6985" t="11430" r="12065" b="7620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30.6pt;margin-top:37pt;height:0pt;width:126pt;z-index:251683840;mso-width-relative:page;mso-height-relative:page;" filled="f" stroked="t" coordsize="21600,21600" o:gfxdata="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rig19QA&#10;AAAIAQAADwAAAAAAAAABACAAAAAiAAAAZHJzL2Rvd25yZXYueG1sUEsBAhQAFAAAAAgAh07iQHPc&#10;/GzqAQAAtAMAAA4AAAAAAAAAAQAgAAAAIwEAAGRycy9lMm9Eb2MueG1sUEsFBgAAAAAGAAYAWQEA&#10;AH8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469900</wp:posOffset>
                      </wp:positionV>
                      <wp:extent cx="635" cy="297180"/>
                      <wp:effectExtent l="6985" t="11430" r="11430" b="5715"/>
                      <wp:wrapNone/>
                      <wp:docPr id="8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9.6pt;margin-top:37pt;height:23.4pt;width:0.05pt;z-index:251679744;mso-width-relative:page;mso-height-relative:page;" filled="f" stroked="t" coordsize="21600,21600" o:gfxdata="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P&#10;I5Uc1gAAAAgBAAAPAAAAAAAAAAEAIAAAACIAAABkcnMvZG93bnJldi54bWxQSwECFAAUAAAACACH&#10;TuJAq8p9vO0BAAC1AwAADgAAAAAAAAABACAAAAAlAQAAZHJzL2Uyb0RvYy54bWx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1064260</wp:posOffset>
                      </wp:positionV>
                      <wp:extent cx="457200" cy="0"/>
                      <wp:effectExtent l="6985" t="53340" r="21590" b="6096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84.6pt;margin-top:83.8pt;height:0pt;width:36pt;z-index:251676672;mso-width-relative:page;mso-height-relative:page;" filled="f" stroked="t" coordsize="21600,21600" o:gfxdata="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2yjzT2AAAAAsBAAAPAAAAAAAAAAEAIAAAACIAAABkcnMvZG93bnJl&#10;di54bWxQSwECFAAUAAAACACHTuJAllhZ7f0BAADXAwAADgAAAAAAAAABACAAAAAnAQAAZHJzL2Uy&#10;b0RvYy54bWxQSwUGAAAAAAYABgBZAQAAlg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767080</wp:posOffset>
                      </wp:positionV>
                      <wp:extent cx="800100" cy="594360"/>
                      <wp:effectExtent l="16510" t="13335" r="21590" b="11430"/>
                      <wp:wrapNone/>
                      <wp:docPr id="6" name="流程图: 决策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59436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12.6pt;margin-top:60.4pt;height:46.8pt;width:63pt;z-index:251675648;mso-width-relative:page;mso-height-relative:page;" fillcolor="#FFFFFF" filled="t" stroked="t" coordsize="21600,21600" o:gfxdata="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XQo8fXAAAACgEA&#10;AA8AAAAAAAAAAQAgAAAAIgAAAGRycy9kb3ducmV2LnhtbFBLAQIUABQAAAAIAIdO4kAYdjzDVAIA&#10;AJEEAAAOAAAAAAAAAAEAIAAAACYBAABkcnMvZTJvRG9jLnhtbFBLBQYAAAAABgAGAFkBAADsBQAA&#10;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136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278765</wp:posOffset>
                      </wp:positionV>
                      <wp:extent cx="342900" cy="304165"/>
                      <wp:effectExtent l="10160" t="10795" r="8890" b="889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6.85pt;margin-top:21.95pt;height:23.95pt;width:27pt;z-index:251691008;mso-width-relative:page;mso-height-relative:page;" fillcolor="#FFFFFF" filled="t" stroked="t" coordsize="21600,21600" o:gfxdata="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8bzBTXAAAACQEAAA8AAAAAAAAAAQAgAAAAIgAAAGRycy9kb3ducmV2&#10;LnhtbFBLAQIUABQAAAAIAIdO4kDKfaTrNgIAAHkEAAAOAAAAAAAAAAEAIAAAACY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1559560</wp:posOffset>
                      </wp:positionV>
                      <wp:extent cx="342900" cy="396240"/>
                      <wp:effectExtent l="6985" t="5715" r="12065" b="762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96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6.6pt;margin-top:122.8pt;height:31.2pt;width:27pt;z-index:251689984;mso-width-relative:page;mso-height-relative:page;" fillcolor="#FFFFFF" filled="t" stroked="t" coordsize="21600,21600" o:gfxdata="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V4o692AAAAAsBAAAPAAAAAAAAAAEAIAAAACIAAABkcnMvZG93bnJl&#10;di54bWxQSwECFAAUAAAACACHTuJAVwvAnTYCAAB5BAAADgAAAAAAAAABACAAAAAnAQAAZHJzL2Uy&#10;b0RvYy54bWxQSwUGAAAAAAYABgBZAQAAz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1460500</wp:posOffset>
                      </wp:positionV>
                      <wp:extent cx="635" cy="792480"/>
                      <wp:effectExtent l="6985" t="11430" r="11430" b="5715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7924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6pt;margin-top:115pt;height:62.4pt;width:0.05pt;z-index:251684864;mso-width-relative:page;mso-height-relative:page;" filled="f" stroked="t" coordsize="21600,21600" o:gfxdata="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q3U7jY&#10;AAAACwEAAA8AAAAAAAAAAQAgAAAAIgAAAGRycy9kb3ducmV2LnhtbFBLAQIUABQAAAAIAIdO4kCv&#10;o4Uy5wEAAKsDAAAOAAAAAAAAAAEAIAAAACc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469900</wp:posOffset>
                      </wp:positionV>
                      <wp:extent cx="635" cy="297180"/>
                      <wp:effectExtent l="6985" t="11430" r="11430" b="571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7.6pt;margin-top:37pt;height:23.4pt;width:0.05pt;z-index:251682816;mso-width-relative:page;mso-height-relative:page;" filled="f" stroked="t" coordsize="21600,21600" o:gfxdata="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CV5/tcAAAAKAQAADwAAAAAAAAABACAAAAAiAAAAZHJzL2Rvd25yZXYueG1sUEsBAhQAFAAAAAgA&#10;h07iQCFP6rztAQAAtQMAAA4AAAAAAAAAAQAgAAAAJgEAAGRycy9lMm9Eb2MueG1sUEsFBgAAAAAG&#10;AAYAWQEAAIU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767080</wp:posOffset>
                      </wp:positionV>
                      <wp:extent cx="800100" cy="594360"/>
                      <wp:effectExtent l="16510" t="13335" r="21590" b="11430"/>
                      <wp:wrapNone/>
                      <wp:docPr id="1" name="流程图: 决策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59436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30.6pt;margin-top:60.4pt;height:46.8pt;width:63pt;z-index:251677696;mso-width-relative:page;mso-height-relative:page;" fillcolor="#FFFFFF" filled="t" stroked="t" coordsize="21600,21600" o:gfxdata="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DpBSvYAAAACgEA&#10;AA8AAAAAAAAAAQAgAAAAIgAAAGRycy9kb3ducmV2LnhtbFBLAQIUABQAAAAIAIdO4kBnJ5aQUwIA&#10;AJEEAAAOAAAAAAAAAAEAIAAAACcBAABkcnMvZTJvRG9jLnhtbFBLBQYAAAAABgAGAFkBAADsBQAA&#10;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相关说明</w:t>
            </w:r>
          </w:p>
        </w:tc>
        <w:tc>
          <w:tcPr>
            <w:tcW w:w="7848" w:type="dxa"/>
            <w:gridSpan w:val="8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编制人员</w:t>
            </w:r>
          </w:p>
        </w:tc>
        <w:tc>
          <w:tcPr>
            <w:tcW w:w="1832" w:type="dxa"/>
          </w:tcPr>
          <w:p/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审核人员</w:t>
            </w:r>
          </w:p>
        </w:tc>
        <w:tc>
          <w:tcPr>
            <w:tcW w:w="1508" w:type="dxa"/>
            <w:gridSpan w:val="2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批准人员</w:t>
            </w:r>
          </w:p>
        </w:tc>
        <w:tc>
          <w:tcPr>
            <w:tcW w:w="177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1832" w:type="dxa"/>
          </w:tcPr>
          <w:p/>
        </w:tc>
        <w:tc>
          <w:tcPr>
            <w:tcW w:w="1652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审核日期</w:t>
            </w:r>
          </w:p>
        </w:tc>
        <w:tc>
          <w:tcPr>
            <w:tcW w:w="1508" w:type="dxa"/>
            <w:gridSpan w:val="2"/>
          </w:tcPr>
          <w:p/>
        </w:tc>
        <w:tc>
          <w:tcPr>
            <w:tcW w:w="1080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1776" w:type="dxa"/>
          </w:tcPr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ZiMmJhOTJmZTEwODE0NGZiMDViOGRjOTkyZTM1ZjY1IiwidXNlckNvdW50IjoxfQ=="/>
  </w:docVars>
  <w:rsids>
    <w:rsidRoot w:val="2FA0323B"/>
    <w:rsid w:val="007A6D43"/>
    <w:rsid w:val="008405A8"/>
    <w:rsid w:val="2FA0323B"/>
    <w:rsid w:val="3265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"/>
    <w:uiPriority w:val="0"/>
    <w:pPr>
      <w:jc w:val="center"/>
    </w:p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7">
    <w:name w:val="标题 2 字符"/>
    <w:basedOn w:val="6"/>
    <w:link w:val="2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8">
    <w:name w:val="正文文本 字符"/>
    <w:basedOn w:val="6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9">
    <w:name w:val="副标题 字符"/>
    <w:basedOn w:val="6"/>
    <w:link w:val="4"/>
    <w:autoRedefine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yaHRM\AppData\Roaming\kingsoft\office6\templates\download\7576d572-9874-435a-b178-f988d713df38\&#20154;&#20107;&#35268;&#21010;-&#22521;&#35757;&#25928;&#26524;&#35780;&#20272;&#27969;&#3124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人事规划-培训效果评估流程.docx</Template>
  <Pages>1</Pages>
  <Words>103</Words>
  <Characters>103</Characters>
  <Lines>1</Lines>
  <Paragraphs>1</Paragraphs>
  <TotalTime>1</TotalTime>
  <ScaleCrop>false</ScaleCrop>
  <LinksUpToDate>false</LinksUpToDate>
  <CharactersWithSpaces>107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2024-04-17T02:37:00Z</dcterms:created>
  <dc:creator>植食第拦痉</dc:creator>
  <cp:lastModifiedBy>徐云峰</cp:lastModifiedBy>
  <dcterms:modified xsi:type="dcterms:W3CDTF">2024-04-18T21:19:39Z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v1.0_mb_Q21JBNC1dP6xZvGYV1dGjA==</vt:lpwstr>
  </property>
  <property fmtid="{D5CDD505-2E9C-101B-9397-08002B2CF9AE}" pid="4" name="ICV">
    <vt:lpwstr>45EBC5380C8A4CB8A4E12529EFD0BA59_11</vt:lpwstr>
  </property>
</Properties>
</file>
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jc w:val="center"/>
        <w:textAlignment w:val="auto"/>
        <w:outlineLvl w:val="0"/>
        <w:rPr>
          <w:rFonts w:hint="eastAsia" w:ascii="微软雅黑" w:hAnsi="微软雅黑" w:eastAsia="微软雅黑" w:cs="微软雅黑"/>
          <w:b/>
          <w:bCs/>
          <w:color w:val="FF0000"/>
          <w:kern w:val="2"/>
          <w:sz w:val="52"/>
          <w:szCs w:val="52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kern w:val="2"/>
          <w:sz w:val="52"/>
          <w:szCs w:val="52"/>
          <w:lang w:val="en-US" w:eastAsia="zh-CN" w:bidi="ar-SA"/>
        </w:rPr>
        <w:t>培训反馈问卷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课程名称：                                   填表时间：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680"/>
        <w:gridCol w:w="2040"/>
        <w:gridCol w:w="1121"/>
        <w:gridCol w:w="1080"/>
        <w:gridCol w:w="38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874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lang w:val="en-US" w:eastAsia="zh-CN"/>
              </w:rPr>
              <w:t>姓名</w:t>
            </w:r>
          </w:p>
        </w:tc>
        <w:tc>
          <w:tcPr>
            <w:tcW w:w="1604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548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部门</w:t>
            </w:r>
          </w:p>
        </w:tc>
        <w:tc>
          <w:tcPr>
            <w:tcW w:w="1972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874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岗位</w:t>
            </w:r>
          </w:p>
        </w:tc>
        <w:tc>
          <w:tcPr>
            <w:tcW w:w="1604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548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972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874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604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548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邮箱</w:t>
            </w:r>
          </w:p>
        </w:tc>
        <w:tc>
          <w:tcPr>
            <w:tcW w:w="1972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C1D6F4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课程效果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序号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考察内容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评  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此次培训总体感觉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培训日程安排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课程设计情况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讲师准备情况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讲师授课手段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讲师学员互动情况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B9C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8"/>
                <w:szCs w:val="28"/>
                <w:vertAlign w:val="baseline"/>
                <w:lang w:val="en-US" w:eastAsia="zh-CN"/>
              </w:rPr>
              <w:t>培训环境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住宿环境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饮食安排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教室环境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教学设备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529" w:type="pct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1380" w:type="pct"/>
            <w:gridSpan w:val="2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后勤服务</w:t>
            </w:r>
          </w:p>
        </w:tc>
        <w:tc>
          <w:tcPr>
            <w:tcW w:w="3089" w:type="pct"/>
            <w:gridSpan w:val="3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center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十分满意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满意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一般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 xml:space="preserve">较差 </w:t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sym w:font="Wingdings" w:char="00A8"/>
            </w: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十分差劲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6"/>
            <w:tcBorders>
              <w:top w:val="single" w:color="4583DD" w:sz="8" w:space="0"/>
              <w:left w:val="single" w:color="4583DD" w:sz="8" w:space="0"/>
              <w:bottom w:val="single" w:color="4583DD" w:sz="8" w:space="0"/>
              <w:right w:val="single" w:color="4583DD" w:sz="8" w:space="0"/>
            </w:tcBorders>
            <w:shd w:val="clear" w:color="auto" w:fill="FEFEF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  <w:t>12、您对此次培训还有那些意见和建议？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850" w:right="1134" w:bottom="850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ywiaGRpZCI6ImZiMmJhOTJmZTEwODE0NGZiMDViOGRjOTkyZTM1ZjY1IiwidXNlckNvdW50IjozfQ=="/>
  </w:docVars>
  <w:rsids>
    <w:rsidRoot w:val="56B069F5"/>
    <w:rsid w:val="180F01FE"/>
    <w:rsid w:val="227710FC"/>
    <w:rsid w:val="23D22A8E"/>
    <w:rsid w:val="3BFF2B2C"/>
    <w:rsid w:val="46560EA5"/>
    <w:rsid w:val="4C481290"/>
    <w:rsid w:val="551C5030"/>
    <w:rsid w:val="55986DE4"/>
    <w:rsid w:val="56B069F5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kingsoft\office6\templates\download\a89f25de-8a8a-4746-a8bf-4aaab3ef0ea2\&#22521;&#35757;&#21453;&#39304;&#38382;&#21367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培训反馈问卷.docx</Template>
  <Pages>1</Pages>
  <Words>348</Words>
  <Characters>351</Characters>
  <Lines>0</Lines>
  <Paragraphs>0</Paragraphs>
  <TotalTime>10</TotalTime>
  <ScaleCrop>false</ScaleCrop>
  <LinksUpToDate>false</LinksUpToDate>
  <CharactersWithSpaces>432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2024-06-01T04:14:00Z</dcterms:created>
  <dc:creator>徐云峰</dc:creator>
  <cp:lastModifiedBy>徐云峰</cp:lastModifiedBy>
  <dcterms:modified xsi:type="dcterms:W3CDTF">2024-06-01T04:17:00Z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KSOTemplateUUID">
    <vt:lpwstr>v1.0_mb_sglANlky9OGQqarseqHlBQ==</vt:lpwstr>
  </property>
  <property fmtid="{D5CDD505-2E9C-101B-9397-08002B2CF9AE}" pid="4" name="ICV">
    <vt:lpwstr>147FC6CFBF6E4C56A23C66B907EC7107_11</vt:lpwstr>
  </property>
</Properties>
</file>